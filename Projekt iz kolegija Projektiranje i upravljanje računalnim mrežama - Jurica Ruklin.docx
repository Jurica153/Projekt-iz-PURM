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459B" w14:textId="77777777" w:rsidR="007B73C9" w:rsidRDefault="007B73C9">
      <w:pPr>
        <w:spacing w:before="120"/>
        <w:jc w:val="center"/>
        <w:rPr>
          <w:b/>
          <w:sz w:val="28"/>
          <w:lang w:val="hr-HR"/>
        </w:rPr>
      </w:pPr>
    </w:p>
    <w:p w14:paraId="112C2CCB" w14:textId="77777777" w:rsidR="007B73C9" w:rsidRDefault="007B73C9">
      <w:pPr>
        <w:spacing w:before="120"/>
        <w:jc w:val="center"/>
        <w:rPr>
          <w:b/>
          <w:sz w:val="28"/>
          <w:lang w:val="hr-HR"/>
        </w:rPr>
      </w:pPr>
    </w:p>
    <w:p w14:paraId="66BF2749" w14:textId="77777777" w:rsidR="007B73C9" w:rsidRDefault="007B73C9">
      <w:pPr>
        <w:spacing w:before="120"/>
        <w:jc w:val="center"/>
        <w:rPr>
          <w:b/>
          <w:sz w:val="28"/>
          <w:lang w:val="hr-HR"/>
        </w:rPr>
      </w:pPr>
    </w:p>
    <w:p w14:paraId="4E52F68F" w14:textId="77777777" w:rsidR="007B73C9" w:rsidRDefault="007B73C9">
      <w:pPr>
        <w:spacing w:before="120"/>
        <w:jc w:val="center"/>
        <w:rPr>
          <w:b/>
          <w:sz w:val="28"/>
          <w:lang w:val="hr-HR"/>
        </w:rPr>
      </w:pPr>
    </w:p>
    <w:p w14:paraId="5FC99A06" w14:textId="77777777" w:rsidR="007B73C9" w:rsidRDefault="007B73C9">
      <w:pPr>
        <w:spacing w:before="120"/>
        <w:jc w:val="center"/>
        <w:rPr>
          <w:b/>
          <w:sz w:val="28"/>
          <w:lang w:val="hr-HR"/>
        </w:rPr>
      </w:pPr>
      <w:r>
        <w:rPr>
          <w:b/>
          <w:sz w:val="28"/>
          <w:lang w:val="hr-HR"/>
        </w:rPr>
        <w:t>FIRMA PROJEKTANTA</w:t>
      </w:r>
    </w:p>
    <w:p w14:paraId="5426BC5C" w14:textId="77777777" w:rsidR="007B73C9" w:rsidRDefault="00493DE5">
      <w:pPr>
        <w:spacing w:before="120"/>
        <w:jc w:val="center"/>
        <w:rPr>
          <w:b/>
          <w:sz w:val="28"/>
          <w:lang w:val="hr-HR"/>
        </w:rPr>
      </w:pPr>
      <w:r>
        <w:rPr>
          <w:b/>
          <w:sz w:val="28"/>
          <w:lang w:val="hr-HR"/>
        </w:rPr>
        <w:t>KRIŽEVCI</w:t>
      </w:r>
    </w:p>
    <w:p w14:paraId="6D14E9A4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565418B6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7344D9C0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3362A093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69B6EAC3" w14:textId="77777777" w:rsidR="007B73C9" w:rsidRDefault="007B73C9">
      <w:pPr>
        <w:spacing w:before="120"/>
        <w:jc w:val="center"/>
        <w:rPr>
          <w:b/>
          <w:sz w:val="36"/>
          <w:lang w:val="hr-HR"/>
        </w:rPr>
      </w:pPr>
      <w:r>
        <w:rPr>
          <w:b/>
          <w:sz w:val="36"/>
          <w:lang w:val="hr-HR"/>
        </w:rPr>
        <w:t>PROJEKTNA DOKUMENTACIJA</w:t>
      </w:r>
    </w:p>
    <w:p w14:paraId="29591FFF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5B2D355A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7064B4FB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627FE19D" w14:textId="77777777" w:rsidR="007B73C9" w:rsidRDefault="007B73C9">
      <w:pPr>
        <w:spacing w:before="120"/>
        <w:jc w:val="center"/>
        <w:rPr>
          <w:b/>
          <w:sz w:val="24"/>
          <w:lang w:val="hr-HR"/>
        </w:rPr>
      </w:pPr>
    </w:p>
    <w:p w14:paraId="5EFF3B8B" w14:textId="4A6B6447" w:rsidR="007B73C9" w:rsidRDefault="007B73C9">
      <w:pPr>
        <w:spacing w:before="120"/>
        <w:jc w:val="center"/>
        <w:rPr>
          <w:b/>
          <w:sz w:val="36"/>
          <w:lang w:val="hr-HR"/>
        </w:rPr>
      </w:pPr>
      <w:r>
        <w:rPr>
          <w:b/>
          <w:sz w:val="36"/>
          <w:lang w:val="hr-HR"/>
        </w:rPr>
        <w:t xml:space="preserve">Računalna i telefonska mreža </w:t>
      </w:r>
      <w:r w:rsidR="002E4EB0">
        <w:rPr>
          <w:b/>
          <w:sz w:val="36"/>
          <w:lang w:val="hr-HR"/>
        </w:rPr>
        <w:t>Javna vatrogasna postrojba Križevci</w:t>
      </w:r>
    </w:p>
    <w:p w14:paraId="009C38D7" w14:textId="439795DE" w:rsidR="007B73C9" w:rsidRDefault="002E4EB0">
      <w:pPr>
        <w:spacing w:before="120"/>
        <w:jc w:val="center"/>
        <w:rPr>
          <w:b/>
          <w:sz w:val="36"/>
          <w:lang w:val="hr-HR"/>
        </w:rPr>
      </w:pPr>
      <w:r>
        <w:rPr>
          <w:b/>
          <w:sz w:val="36"/>
          <w:lang w:val="hr-HR"/>
        </w:rPr>
        <w:t>Franje Račkog</w:t>
      </w:r>
      <w:r w:rsidR="007B73C9">
        <w:rPr>
          <w:b/>
          <w:sz w:val="36"/>
          <w:lang w:val="hr-HR"/>
        </w:rPr>
        <w:t xml:space="preserve"> 1</w:t>
      </w:r>
      <w:r>
        <w:rPr>
          <w:b/>
          <w:sz w:val="36"/>
          <w:lang w:val="hr-HR"/>
        </w:rPr>
        <w:t>8</w:t>
      </w:r>
    </w:p>
    <w:p w14:paraId="043D2E75" w14:textId="77777777" w:rsidR="007B73C9" w:rsidRDefault="007B73C9">
      <w:pPr>
        <w:spacing w:before="120"/>
        <w:rPr>
          <w:sz w:val="24"/>
          <w:lang w:val="hr-HR"/>
        </w:rPr>
      </w:pPr>
    </w:p>
    <w:p w14:paraId="3A2BE146" w14:textId="77777777" w:rsidR="007B73C9" w:rsidRDefault="007B73C9">
      <w:pPr>
        <w:spacing w:before="120"/>
        <w:rPr>
          <w:sz w:val="24"/>
          <w:lang w:val="hr-HR"/>
        </w:rPr>
      </w:pPr>
    </w:p>
    <w:p w14:paraId="406E0431" w14:textId="77777777" w:rsidR="007B73C9" w:rsidRDefault="007B73C9">
      <w:pPr>
        <w:spacing w:before="120"/>
        <w:rPr>
          <w:sz w:val="24"/>
          <w:lang w:val="hr-HR"/>
        </w:rPr>
      </w:pPr>
    </w:p>
    <w:p w14:paraId="57A3AA82" w14:textId="77777777" w:rsidR="007B73C9" w:rsidRDefault="007B73C9">
      <w:pPr>
        <w:spacing w:before="120"/>
        <w:rPr>
          <w:sz w:val="24"/>
          <w:lang w:val="hr-HR"/>
        </w:rPr>
      </w:pPr>
    </w:p>
    <w:p w14:paraId="3CD12DD8" w14:textId="77777777" w:rsidR="007B73C9" w:rsidRDefault="007B73C9">
      <w:pPr>
        <w:spacing w:before="120"/>
        <w:rPr>
          <w:sz w:val="24"/>
          <w:lang w:val="hr-HR"/>
        </w:rPr>
      </w:pPr>
    </w:p>
    <w:p w14:paraId="3FD89188" w14:textId="77777777" w:rsidR="007B73C9" w:rsidRDefault="007B73C9">
      <w:pPr>
        <w:spacing w:before="120"/>
        <w:rPr>
          <w:sz w:val="24"/>
          <w:lang w:val="hr-HR"/>
        </w:rPr>
      </w:pPr>
    </w:p>
    <w:p w14:paraId="48EFBAC0" w14:textId="77777777" w:rsidR="007B73C9" w:rsidRDefault="007B73C9">
      <w:pPr>
        <w:spacing w:before="120"/>
        <w:rPr>
          <w:sz w:val="24"/>
          <w:lang w:val="hr-HR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7989"/>
      </w:tblGrid>
      <w:tr w:rsidR="007B73C9" w14:paraId="4152A96D" w14:textId="77777777">
        <w:tc>
          <w:tcPr>
            <w:tcW w:w="1650" w:type="dxa"/>
          </w:tcPr>
          <w:p w14:paraId="2FDC3F4D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>Investitor:</w:t>
            </w:r>
          </w:p>
        </w:tc>
        <w:tc>
          <w:tcPr>
            <w:tcW w:w="7989" w:type="dxa"/>
          </w:tcPr>
          <w:p w14:paraId="2F7547DD" w14:textId="31001FC8" w:rsidR="007B73C9" w:rsidRPr="0046368A" w:rsidRDefault="007B73C9">
            <w:pPr>
              <w:spacing w:before="120"/>
              <w:rPr>
                <w:bCs/>
                <w:sz w:val="28"/>
                <w:szCs w:val="28"/>
                <w:lang w:val="hr-HR"/>
              </w:rPr>
            </w:pPr>
            <w:r>
              <w:rPr>
                <w:sz w:val="28"/>
                <w:lang w:val="hr-HR"/>
              </w:rPr>
              <w:t xml:space="preserve"> </w:t>
            </w:r>
            <w:r w:rsidR="002E4EB0">
              <w:rPr>
                <w:bCs/>
                <w:sz w:val="28"/>
                <w:szCs w:val="28"/>
                <w:lang w:val="hr-HR"/>
              </w:rPr>
              <w:t>Križevci</w:t>
            </w:r>
          </w:p>
        </w:tc>
      </w:tr>
      <w:tr w:rsidR="007B73C9" w14:paraId="2D5C95AD" w14:textId="77777777">
        <w:tc>
          <w:tcPr>
            <w:tcW w:w="1650" w:type="dxa"/>
          </w:tcPr>
          <w:p w14:paraId="1B3A80A8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>Projekt:</w:t>
            </w:r>
          </w:p>
        </w:tc>
        <w:tc>
          <w:tcPr>
            <w:tcW w:w="7989" w:type="dxa"/>
          </w:tcPr>
          <w:p w14:paraId="2E668081" w14:textId="48631312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 xml:space="preserve"> Računalna i telefonska mreža </w:t>
            </w:r>
            <w:r w:rsidR="002E4EB0">
              <w:rPr>
                <w:bCs/>
                <w:sz w:val="28"/>
                <w:szCs w:val="28"/>
                <w:lang w:val="hr-HR"/>
              </w:rPr>
              <w:t>Javna vatrogasna postrojba Križevci</w:t>
            </w:r>
          </w:p>
        </w:tc>
      </w:tr>
      <w:tr w:rsidR="007B73C9" w14:paraId="4244A164" w14:textId="77777777">
        <w:tc>
          <w:tcPr>
            <w:tcW w:w="1650" w:type="dxa"/>
          </w:tcPr>
          <w:p w14:paraId="53E6EC42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>Elaborat:</w:t>
            </w:r>
          </w:p>
        </w:tc>
        <w:tc>
          <w:tcPr>
            <w:tcW w:w="7989" w:type="dxa"/>
          </w:tcPr>
          <w:p w14:paraId="5D0274B8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 xml:space="preserve"> broj projekta</w:t>
            </w:r>
          </w:p>
        </w:tc>
      </w:tr>
      <w:tr w:rsidR="007B73C9" w14:paraId="0643A43D" w14:textId="77777777">
        <w:tc>
          <w:tcPr>
            <w:tcW w:w="1650" w:type="dxa"/>
          </w:tcPr>
          <w:p w14:paraId="5DF05E68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>Revizija:</w:t>
            </w:r>
          </w:p>
        </w:tc>
        <w:tc>
          <w:tcPr>
            <w:tcW w:w="7989" w:type="dxa"/>
          </w:tcPr>
          <w:p w14:paraId="696296E4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 xml:space="preserve"> 01 - izvođenje u tijeku</w:t>
            </w:r>
          </w:p>
        </w:tc>
      </w:tr>
      <w:tr w:rsidR="007B73C9" w14:paraId="3011BBDB" w14:textId="77777777">
        <w:tc>
          <w:tcPr>
            <w:tcW w:w="1650" w:type="dxa"/>
          </w:tcPr>
          <w:p w14:paraId="6C0071DA" w14:textId="77777777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lastRenderedPageBreak/>
              <w:t>Datum:</w:t>
            </w:r>
          </w:p>
        </w:tc>
        <w:tc>
          <w:tcPr>
            <w:tcW w:w="7989" w:type="dxa"/>
          </w:tcPr>
          <w:p w14:paraId="681CB327" w14:textId="7D1BB558" w:rsidR="007B73C9" w:rsidRDefault="007B73C9">
            <w:pPr>
              <w:spacing w:before="120"/>
              <w:rPr>
                <w:sz w:val="28"/>
                <w:lang w:val="hr-HR"/>
              </w:rPr>
            </w:pPr>
            <w:r>
              <w:rPr>
                <w:sz w:val="28"/>
                <w:lang w:val="hr-HR"/>
              </w:rPr>
              <w:t xml:space="preserve"> </w:t>
            </w:r>
            <w:r w:rsidR="002E4EB0">
              <w:rPr>
                <w:sz w:val="28"/>
                <w:lang w:val="hr-HR"/>
              </w:rPr>
              <w:t>15</w:t>
            </w:r>
            <w:r>
              <w:rPr>
                <w:sz w:val="28"/>
                <w:lang w:val="hr-HR"/>
              </w:rPr>
              <w:t>.0</w:t>
            </w:r>
            <w:r w:rsidR="0046368A">
              <w:rPr>
                <w:sz w:val="28"/>
                <w:lang w:val="hr-HR"/>
              </w:rPr>
              <w:t>5</w:t>
            </w:r>
            <w:r>
              <w:rPr>
                <w:sz w:val="28"/>
                <w:lang w:val="hr-HR"/>
              </w:rPr>
              <w:t>.20</w:t>
            </w:r>
            <w:r w:rsidR="0046368A">
              <w:rPr>
                <w:sz w:val="28"/>
                <w:lang w:val="hr-HR"/>
              </w:rPr>
              <w:t>2</w:t>
            </w:r>
            <w:r w:rsidR="002E4EB0">
              <w:rPr>
                <w:sz w:val="28"/>
                <w:lang w:val="hr-HR"/>
              </w:rPr>
              <w:t>1</w:t>
            </w:r>
            <w:r>
              <w:rPr>
                <w:sz w:val="28"/>
                <w:lang w:val="hr-HR"/>
              </w:rPr>
              <w:t>.</w:t>
            </w:r>
          </w:p>
        </w:tc>
      </w:tr>
    </w:tbl>
    <w:p w14:paraId="1A47014B" w14:textId="77777777" w:rsidR="007B73C9" w:rsidRDefault="007B73C9">
      <w:pPr>
        <w:spacing w:before="120"/>
        <w:rPr>
          <w:sz w:val="24"/>
          <w:lang w:val="hr-HR"/>
        </w:rPr>
        <w:sectPr w:rsidR="007B73C9">
          <w:headerReference w:type="even" r:id="rId8"/>
          <w:headerReference w:type="default" r:id="rId9"/>
          <w:footerReference w:type="default" r:id="rId10"/>
          <w:pgSz w:w="11907" w:h="16840"/>
          <w:pgMar w:top="1418" w:right="851" w:bottom="851" w:left="1418" w:header="567" w:footer="567" w:gutter="0"/>
          <w:cols w:space="720"/>
        </w:sectPr>
      </w:pPr>
    </w:p>
    <w:p w14:paraId="4D5C1F5A" w14:textId="77777777" w:rsidR="007B73C9" w:rsidRDefault="007B73C9">
      <w:pPr>
        <w:spacing w:before="120"/>
        <w:rPr>
          <w:sz w:val="24"/>
          <w:lang w:val="hr-HR"/>
        </w:rPr>
      </w:pPr>
    </w:p>
    <w:p w14:paraId="622BA24D" w14:textId="77777777" w:rsidR="007B73C9" w:rsidRDefault="007B73C9">
      <w:pPr>
        <w:tabs>
          <w:tab w:val="right" w:leader="dot" w:pos="9356"/>
        </w:tabs>
        <w:spacing w:before="120"/>
        <w:rPr>
          <w:b/>
          <w:sz w:val="24"/>
          <w:lang w:val="hr-HR"/>
        </w:rPr>
      </w:pPr>
      <w:r>
        <w:rPr>
          <w:b/>
          <w:sz w:val="24"/>
          <w:lang w:val="hr-HR"/>
        </w:rPr>
        <w:t>Sadržaj projektne dokumentacije:</w:t>
      </w:r>
    </w:p>
    <w:p w14:paraId="2BFD6D8E" w14:textId="77777777" w:rsidR="00E22F48" w:rsidRDefault="00E22F48" w:rsidP="00E22F48">
      <w:pPr>
        <w:numPr>
          <w:ilvl w:val="12"/>
          <w:numId w:val="0"/>
        </w:numPr>
        <w:spacing w:before="120"/>
        <w:rPr>
          <w:sz w:val="24"/>
          <w:lang w:val="hr-HR"/>
        </w:rPr>
      </w:pPr>
    </w:p>
    <w:p w14:paraId="488BFE54" w14:textId="6283DA41" w:rsidR="0000337A" w:rsidRPr="0000337A" w:rsidRDefault="0000337A" w:rsidP="0000337A">
      <w:pPr>
        <w:pStyle w:val="TOC1"/>
        <w:rPr>
          <w:rFonts w:asciiTheme="minorHAnsi" w:eastAsiaTheme="minorEastAsia" w:hAnsiTheme="minorHAnsi" w:cstheme="minorBidi"/>
          <w:szCs w:val="22"/>
          <w:lang w:val="hr-HR"/>
        </w:rPr>
      </w:pPr>
      <w:r>
        <w:rPr>
          <w:sz w:val="24"/>
          <w:lang w:val="hr-HR"/>
        </w:rPr>
        <w:fldChar w:fldCharType="begin"/>
      </w:r>
      <w:r>
        <w:rPr>
          <w:sz w:val="24"/>
          <w:lang w:val="hr-HR"/>
        </w:rPr>
        <w:instrText xml:space="preserve"> TOC \h \z \t "List Paragraph;2;stil;1" </w:instrText>
      </w:r>
      <w:r>
        <w:rPr>
          <w:sz w:val="24"/>
          <w:lang w:val="hr-HR"/>
        </w:rPr>
        <w:fldChar w:fldCharType="separate"/>
      </w:r>
      <w:hyperlink w:anchor="_Toc73291498" w:history="1">
        <w:r w:rsidRPr="0000337A">
          <w:rPr>
            <w:rStyle w:val="Hyperlink"/>
          </w:rPr>
          <w:t>1.</w:t>
        </w:r>
        <w:r w:rsidRPr="0000337A">
          <w:rPr>
            <w:rFonts w:asciiTheme="minorHAnsi" w:eastAsiaTheme="minorEastAsia" w:hAnsiTheme="minorHAnsi" w:cstheme="minorBidi"/>
            <w:szCs w:val="22"/>
            <w:lang w:val="hr-HR"/>
          </w:rPr>
          <w:tab/>
        </w:r>
        <w:r w:rsidRPr="0000337A">
          <w:rPr>
            <w:rStyle w:val="Hyperlink"/>
          </w:rPr>
          <w:t>OPĆI DIO</w:t>
        </w:r>
        <w:r w:rsidRPr="0000337A">
          <w:rPr>
            <w:webHidden/>
          </w:rPr>
          <w:tab/>
        </w:r>
        <w:r w:rsidRPr="0000337A">
          <w:rPr>
            <w:webHidden/>
          </w:rPr>
          <w:fldChar w:fldCharType="begin"/>
        </w:r>
        <w:r w:rsidRPr="0000337A">
          <w:rPr>
            <w:webHidden/>
          </w:rPr>
          <w:instrText xml:space="preserve"> PAGEREF _Toc73291498 \h </w:instrText>
        </w:r>
        <w:r w:rsidRPr="0000337A">
          <w:rPr>
            <w:webHidden/>
          </w:rPr>
        </w:r>
        <w:r w:rsidRPr="0000337A">
          <w:rPr>
            <w:webHidden/>
          </w:rPr>
          <w:fldChar w:fldCharType="separate"/>
        </w:r>
        <w:r w:rsidRPr="0000337A">
          <w:rPr>
            <w:webHidden/>
          </w:rPr>
          <w:t>4</w:t>
        </w:r>
        <w:r w:rsidRPr="0000337A">
          <w:rPr>
            <w:webHidden/>
          </w:rPr>
          <w:fldChar w:fldCharType="end"/>
        </w:r>
      </w:hyperlink>
    </w:p>
    <w:p w14:paraId="3DA8B42F" w14:textId="43B2727A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499" w:history="1">
        <w:r w:rsidR="0000337A" w:rsidRPr="0000337A">
          <w:rPr>
            <w:rStyle w:val="Hyperlink"/>
            <w:b/>
            <w:bCs/>
            <w:noProof/>
            <w:lang w:val="hr-HR"/>
          </w:rPr>
          <w:t>1.1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Projektni zadatak: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_Toc73291499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4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0C15367C" w14:textId="44176E35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0" w:history="1">
        <w:r w:rsidR="0000337A" w:rsidRPr="0000337A">
          <w:rPr>
            <w:rStyle w:val="Hyperlink"/>
            <w:b/>
            <w:bCs/>
            <w:noProof/>
            <w:lang w:val="hr-HR"/>
          </w:rPr>
          <w:t>1.2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Projektant: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_Toc73291500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4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24D7EA7F" w14:textId="3C2BE891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1" w:history="1">
        <w:r w:rsidR="0000337A" w:rsidRPr="0000337A">
          <w:rPr>
            <w:rStyle w:val="Hyperlink"/>
            <w:b/>
            <w:bCs/>
            <w:noProof/>
            <w:lang w:val="hr-HR"/>
          </w:rPr>
          <w:t>1.3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Mjere zaštite: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_Toc73291501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4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0A4BCD80" w14:textId="5D0F4542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2" w:history="1">
        <w:r w:rsidR="0000337A" w:rsidRPr="0000337A">
          <w:rPr>
            <w:rStyle w:val="Hyperlink"/>
            <w:b/>
            <w:bCs/>
            <w:noProof/>
            <w:lang w:val="hr-HR"/>
          </w:rPr>
          <w:t>1.4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Tehnički uvjeti: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_Toc73291502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4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1917664B" w14:textId="03D7732D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3" w:history="1">
        <w:r w:rsidR="0000337A" w:rsidRPr="0000337A">
          <w:rPr>
            <w:rStyle w:val="Hyperlink"/>
            <w:b/>
            <w:bCs/>
            <w:noProof/>
            <w:lang w:val="hr-HR"/>
          </w:rPr>
          <w:t>1.5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Idejno rješenje: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_Toc73291503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5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31BC06F7" w14:textId="28423AE3" w:rsidR="0000337A" w:rsidRPr="0000337A" w:rsidRDefault="00CE3C84" w:rsidP="0000337A">
      <w:pPr>
        <w:pStyle w:val="TOC1"/>
        <w:rPr>
          <w:rFonts w:asciiTheme="minorHAnsi" w:eastAsiaTheme="minorEastAsia" w:hAnsiTheme="minorHAnsi" w:cstheme="minorBidi"/>
          <w:szCs w:val="22"/>
          <w:lang w:val="hr-HR"/>
        </w:rPr>
      </w:pPr>
      <w:hyperlink w:anchor="_Toc73291504" w:history="1">
        <w:r w:rsidR="0000337A" w:rsidRPr="0000337A">
          <w:rPr>
            <w:rStyle w:val="Hyperlink"/>
          </w:rPr>
          <w:t>2.</w:t>
        </w:r>
        <w:r w:rsidR="0000337A" w:rsidRPr="0000337A">
          <w:rPr>
            <w:rFonts w:asciiTheme="minorHAnsi" w:eastAsiaTheme="minorEastAsia" w:hAnsiTheme="minorHAnsi" w:cstheme="minorBidi"/>
            <w:szCs w:val="22"/>
            <w:lang w:val="hr-HR"/>
          </w:rPr>
          <w:tab/>
        </w:r>
        <w:r w:rsidR="0000337A" w:rsidRPr="0000337A">
          <w:rPr>
            <w:rStyle w:val="Hyperlink"/>
          </w:rPr>
          <w:t>TEHNIČKO RJEŠENJE</w:t>
        </w:r>
        <w:r w:rsidR="0000337A" w:rsidRPr="0000337A">
          <w:rPr>
            <w:webHidden/>
          </w:rPr>
          <w:tab/>
        </w:r>
        <w:r w:rsidR="0000337A" w:rsidRPr="0000337A">
          <w:rPr>
            <w:webHidden/>
          </w:rPr>
          <w:fldChar w:fldCharType="begin"/>
        </w:r>
        <w:r w:rsidR="0000337A" w:rsidRPr="0000337A">
          <w:rPr>
            <w:webHidden/>
          </w:rPr>
          <w:instrText xml:space="preserve"> PAGEREF _Toc73291504 \h </w:instrText>
        </w:r>
        <w:r w:rsidR="0000337A" w:rsidRPr="0000337A">
          <w:rPr>
            <w:webHidden/>
          </w:rPr>
        </w:r>
        <w:r w:rsidR="0000337A" w:rsidRPr="0000337A">
          <w:rPr>
            <w:webHidden/>
          </w:rPr>
          <w:fldChar w:fldCharType="separate"/>
        </w:r>
        <w:r w:rsidR="0000337A" w:rsidRPr="0000337A">
          <w:rPr>
            <w:webHidden/>
          </w:rPr>
          <w:t>7</w:t>
        </w:r>
        <w:r w:rsidR="0000337A" w:rsidRPr="0000337A">
          <w:rPr>
            <w:webHidden/>
          </w:rPr>
          <w:fldChar w:fldCharType="end"/>
        </w:r>
      </w:hyperlink>
    </w:p>
    <w:p w14:paraId="156402A8" w14:textId="468E8A37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5" w:history="1">
        <w:r w:rsidR="0000337A" w:rsidRPr="0000337A">
          <w:rPr>
            <w:rStyle w:val="Hyperlink"/>
            <w:b/>
            <w:bCs/>
            <w:noProof/>
            <w:lang w:val="hr-HR"/>
          </w:rPr>
          <w:t>2.1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Tehnički opis: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_Toc73291505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7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38C6A11A" w14:textId="2B21BBDA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6" w:history="1">
        <w:r w:rsidR="0000337A" w:rsidRPr="0000337A">
          <w:rPr>
            <w:rStyle w:val="Hyperlink"/>
            <w:b/>
            <w:bCs/>
            <w:noProof/>
            <w:lang w:val="hr-HR"/>
          </w:rPr>
          <w:t>2.2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Korištene norme: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_Toc73291506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8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371F3385" w14:textId="0C515D93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7" w:history="1">
        <w:r w:rsidR="0000337A" w:rsidRPr="0000337A">
          <w:rPr>
            <w:rStyle w:val="Hyperlink"/>
            <w:b/>
            <w:bCs/>
            <w:noProof/>
            <w:lang w:val="hr-HR"/>
          </w:rPr>
          <w:t>2.3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Sustav označavanja opreme: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_Toc73291507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9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43083D53" w14:textId="4ED5674C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8" w:history="1">
        <w:r w:rsidR="0000337A" w:rsidRPr="0000337A">
          <w:rPr>
            <w:rStyle w:val="Hyperlink"/>
            <w:b/>
            <w:bCs/>
            <w:noProof/>
            <w:lang w:val="hr-HR"/>
          </w:rPr>
          <w:t>2.4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Uzemljenje: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_Toc73291508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9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2E2561FC" w14:textId="663372C7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09" w:history="1">
        <w:r w:rsidR="0000337A" w:rsidRPr="0000337A">
          <w:rPr>
            <w:rStyle w:val="Hyperlink"/>
            <w:b/>
            <w:bCs/>
            <w:noProof/>
            <w:lang w:val="hr-HR"/>
          </w:rPr>
          <w:t>2.5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Povezivanje kabela: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_Toc73291509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10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6B2CC94D" w14:textId="2E991F66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0" w:history="1">
        <w:r w:rsidR="0000337A" w:rsidRPr="0000337A">
          <w:rPr>
            <w:rStyle w:val="Hyperlink"/>
            <w:b/>
            <w:bCs/>
            <w:noProof/>
            <w:lang w:val="hr-HR"/>
          </w:rPr>
          <w:t>2.6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  <w:lang w:val="hr-HR"/>
          </w:rPr>
          <w:t>Logička shema računalne i telefonske mreže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_Toc73291510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11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30337720" w14:textId="708AE6F2" w:rsidR="0000337A" w:rsidRPr="0000337A" w:rsidRDefault="00CE3C84" w:rsidP="0000337A">
      <w:pPr>
        <w:pStyle w:val="TOC1"/>
        <w:rPr>
          <w:rFonts w:asciiTheme="minorHAnsi" w:eastAsiaTheme="minorEastAsia" w:hAnsiTheme="minorHAnsi" w:cstheme="minorBidi"/>
          <w:szCs w:val="22"/>
          <w:lang w:val="hr-HR"/>
        </w:rPr>
      </w:pPr>
      <w:hyperlink w:anchor="_Toc73291511" w:history="1">
        <w:r w:rsidR="0000337A" w:rsidRPr="0000337A">
          <w:rPr>
            <w:rStyle w:val="Hyperlink"/>
          </w:rPr>
          <w:t>3.</w:t>
        </w:r>
        <w:r w:rsidR="0000337A" w:rsidRPr="0000337A">
          <w:rPr>
            <w:rFonts w:asciiTheme="minorHAnsi" w:eastAsiaTheme="minorEastAsia" w:hAnsiTheme="minorHAnsi" w:cstheme="minorBidi"/>
            <w:szCs w:val="22"/>
            <w:lang w:val="hr-HR"/>
          </w:rPr>
          <w:tab/>
        </w:r>
        <w:r w:rsidR="0000337A" w:rsidRPr="0000337A">
          <w:rPr>
            <w:rStyle w:val="Hyperlink"/>
          </w:rPr>
          <w:t>STRUKTURNO KABLIRANJE</w:t>
        </w:r>
        <w:r w:rsidR="0000337A" w:rsidRPr="0000337A">
          <w:rPr>
            <w:webHidden/>
          </w:rPr>
          <w:tab/>
        </w:r>
        <w:r w:rsidR="0000337A" w:rsidRPr="0000337A">
          <w:rPr>
            <w:webHidden/>
          </w:rPr>
          <w:fldChar w:fldCharType="begin"/>
        </w:r>
        <w:r w:rsidR="0000337A" w:rsidRPr="0000337A">
          <w:rPr>
            <w:webHidden/>
          </w:rPr>
          <w:instrText xml:space="preserve"> PAGEREF _Toc73291511 \h </w:instrText>
        </w:r>
        <w:r w:rsidR="0000337A" w:rsidRPr="0000337A">
          <w:rPr>
            <w:webHidden/>
          </w:rPr>
        </w:r>
        <w:r w:rsidR="0000337A" w:rsidRPr="0000337A">
          <w:rPr>
            <w:webHidden/>
          </w:rPr>
          <w:fldChar w:fldCharType="separate"/>
        </w:r>
        <w:r w:rsidR="0000337A" w:rsidRPr="0000337A">
          <w:rPr>
            <w:webHidden/>
          </w:rPr>
          <w:t>13</w:t>
        </w:r>
        <w:r w:rsidR="0000337A" w:rsidRPr="0000337A">
          <w:rPr>
            <w:webHidden/>
          </w:rPr>
          <w:fldChar w:fldCharType="end"/>
        </w:r>
      </w:hyperlink>
    </w:p>
    <w:p w14:paraId="416DCCAF" w14:textId="5CEA4BD7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2" w:history="1">
        <w:r w:rsidR="0000337A" w:rsidRPr="0000337A">
          <w:rPr>
            <w:rStyle w:val="Hyperlink"/>
            <w:b/>
            <w:bCs/>
            <w:noProof/>
          </w:rPr>
          <w:t>3.1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priključnica računalne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_Toc73291512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13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2C52290C" w14:textId="1F3F41A2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3" w:history="1">
        <w:r w:rsidR="0000337A" w:rsidRPr="0000337A">
          <w:rPr>
            <w:rStyle w:val="Hyperlink"/>
            <w:b/>
            <w:bCs/>
            <w:noProof/>
          </w:rPr>
          <w:t>3.2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vodova računalne mreže sa spajanjem: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_Toc73291513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13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66FD722C" w14:textId="399FE416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4" w:history="1">
        <w:r w:rsidR="0000337A" w:rsidRPr="0000337A">
          <w:rPr>
            <w:rStyle w:val="Hyperlink"/>
            <w:b/>
            <w:bCs/>
            <w:noProof/>
          </w:rPr>
          <w:t>3.3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priključnica telefonske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_Toc73291514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13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2411E065" w14:textId="4658B38B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5" w:history="1">
        <w:r w:rsidR="0000337A" w:rsidRPr="0000337A">
          <w:rPr>
            <w:rStyle w:val="Hyperlink"/>
            <w:b/>
            <w:bCs/>
            <w:noProof/>
          </w:rPr>
          <w:t>3.4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vodova telefonske mreže sa spajanjem: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_Toc73291515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14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5CDA576F" w14:textId="4F3D2D7B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6" w:history="1">
        <w:r w:rsidR="0000337A" w:rsidRPr="0000337A">
          <w:rPr>
            <w:rStyle w:val="Hyperlink"/>
            <w:b/>
            <w:bCs/>
            <w:noProof/>
          </w:rPr>
          <w:t>3.5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Dispozicijski nacrt priključnica: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_Toc73291516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15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3F5927DF" w14:textId="28D0B6DE" w:rsidR="0000337A" w:rsidRPr="0000337A" w:rsidRDefault="00CE3C84" w:rsidP="0000337A">
      <w:pPr>
        <w:pStyle w:val="TOC1"/>
        <w:rPr>
          <w:rFonts w:asciiTheme="minorHAnsi" w:eastAsiaTheme="minorEastAsia" w:hAnsiTheme="minorHAnsi" w:cstheme="minorBidi"/>
          <w:szCs w:val="22"/>
          <w:lang w:val="hr-HR"/>
        </w:rPr>
      </w:pPr>
      <w:hyperlink w:anchor="_Toc73291517" w:history="1">
        <w:r w:rsidR="0000337A" w:rsidRPr="0000337A">
          <w:rPr>
            <w:rStyle w:val="Hyperlink"/>
          </w:rPr>
          <w:t>4.</w:t>
        </w:r>
        <w:r w:rsidR="0000337A" w:rsidRPr="0000337A">
          <w:rPr>
            <w:rFonts w:asciiTheme="minorHAnsi" w:eastAsiaTheme="minorEastAsia" w:hAnsiTheme="minorHAnsi" w:cstheme="minorBidi"/>
            <w:szCs w:val="22"/>
            <w:lang w:val="hr-HR"/>
          </w:rPr>
          <w:tab/>
        </w:r>
        <w:r w:rsidR="0000337A" w:rsidRPr="0000337A">
          <w:rPr>
            <w:rStyle w:val="Hyperlink"/>
          </w:rPr>
          <w:t>OPREMA MREŽE</w:t>
        </w:r>
        <w:r w:rsidR="0000337A" w:rsidRPr="0000337A">
          <w:rPr>
            <w:webHidden/>
          </w:rPr>
          <w:tab/>
        </w:r>
        <w:r w:rsidR="0000337A" w:rsidRPr="0000337A">
          <w:rPr>
            <w:webHidden/>
          </w:rPr>
          <w:fldChar w:fldCharType="begin"/>
        </w:r>
        <w:r w:rsidR="0000337A" w:rsidRPr="0000337A">
          <w:rPr>
            <w:webHidden/>
          </w:rPr>
          <w:instrText xml:space="preserve"> PAGEREF _Toc73291517 \h </w:instrText>
        </w:r>
        <w:r w:rsidR="0000337A" w:rsidRPr="0000337A">
          <w:rPr>
            <w:webHidden/>
          </w:rPr>
        </w:r>
        <w:r w:rsidR="0000337A" w:rsidRPr="0000337A">
          <w:rPr>
            <w:webHidden/>
          </w:rPr>
          <w:fldChar w:fldCharType="separate"/>
        </w:r>
        <w:r w:rsidR="0000337A" w:rsidRPr="0000337A">
          <w:rPr>
            <w:webHidden/>
          </w:rPr>
          <w:t>16</w:t>
        </w:r>
        <w:r w:rsidR="0000337A" w:rsidRPr="0000337A">
          <w:rPr>
            <w:webHidden/>
          </w:rPr>
          <w:fldChar w:fldCharType="end"/>
        </w:r>
      </w:hyperlink>
    </w:p>
    <w:p w14:paraId="5A5B7B17" w14:textId="5ADA57FD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8" w:history="1">
        <w:r w:rsidR="0000337A" w:rsidRPr="0000337A">
          <w:rPr>
            <w:rStyle w:val="Hyperlink"/>
            <w:b/>
            <w:bCs/>
            <w:noProof/>
          </w:rPr>
          <w:t>4.1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opreme čvorišta računalne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_Toc73291518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16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028DFC79" w14:textId="32368DCE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19" w:history="1">
        <w:r w:rsidR="0000337A" w:rsidRPr="0000337A">
          <w:rPr>
            <w:rStyle w:val="Hyperlink"/>
            <w:b/>
            <w:bCs/>
            <w:noProof/>
          </w:rPr>
          <w:t>4.2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Dispozicijski nacrt opreme čvorišta računalne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_Toc73291519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16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1C1B5CA4" w14:textId="300FFAD2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0" w:history="1">
        <w:r w:rsidR="0000337A" w:rsidRPr="0000337A">
          <w:rPr>
            <w:rStyle w:val="Hyperlink"/>
            <w:b/>
            <w:bCs/>
            <w:noProof/>
          </w:rPr>
          <w:t>4.3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Dispozicijski nacrt ormara čvorišta računalne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_Toc73291520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16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60BDB946" w14:textId="426ADFFF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1" w:history="1">
        <w:r w:rsidR="0000337A" w:rsidRPr="0000337A">
          <w:rPr>
            <w:rStyle w:val="Hyperlink"/>
            <w:b/>
            <w:bCs/>
            <w:noProof/>
          </w:rPr>
          <w:t>4.4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Tablica spajanja opreme čvorišta računalne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_Toc73291521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17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69799E06" w14:textId="455EF9D2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2" w:history="1">
        <w:r w:rsidR="0000337A" w:rsidRPr="0000337A">
          <w:rPr>
            <w:rStyle w:val="Hyperlink"/>
            <w:b/>
            <w:bCs/>
            <w:noProof/>
          </w:rPr>
          <w:t>4.5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Popis opreme čvorišta telefonske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_Toc73291522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17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79B04616" w14:textId="126417F6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3" w:history="1">
        <w:r w:rsidR="0000337A" w:rsidRPr="0000337A">
          <w:rPr>
            <w:rStyle w:val="Hyperlink"/>
            <w:b/>
            <w:bCs/>
            <w:noProof/>
          </w:rPr>
          <w:t>4.6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Dispozicijski nacrt opreme čvorišta telefonske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_Toc73291523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17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7A7DA822" w14:textId="2B02D7B7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4" w:history="1">
        <w:r w:rsidR="0000337A" w:rsidRPr="0000337A">
          <w:rPr>
            <w:rStyle w:val="Hyperlink"/>
            <w:b/>
            <w:bCs/>
            <w:noProof/>
          </w:rPr>
          <w:t>4.7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Dispozicijski nacrt čvorišta telefonske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_Toc73291524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18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41A82127" w14:textId="028F19A4" w:rsidR="0000337A" w:rsidRPr="0000337A" w:rsidRDefault="00CE3C84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b/>
          <w:bCs/>
          <w:noProof/>
          <w:szCs w:val="22"/>
          <w:lang w:val="hr-HR"/>
        </w:rPr>
      </w:pPr>
      <w:hyperlink w:anchor="_Toc73291525" w:history="1">
        <w:r w:rsidR="0000337A" w:rsidRPr="0000337A">
          <w:rPr>
            <w:rStyle w:val="Hyperlink"/>
            <w:b/>
            <w:bCs/>
            <w:noProof/>
          </w:rPr>
          <w:t>4.8</w:t>
        </w:r>
        <w:r w:rsidR="0000337A" w:rsidRPr="0000337A">
          <w:rPr>
            <w:rFonts w:asciiTheme="minorHAnsi" w:eastAsiaTheme="minorEastAsia" w:hAnsiTheme="minorHAnsi" w:cstheme="minorBidi"/>
            <w:b/>
            <w:bCs/>
            <w:noProof/>
            <w:szCs w:val="22"/>
            <w:lang w:val="hr-HR"/>
          </w:rPr>
          <w:tab/>
        </w:r>
        <w:r w:rsidR="0000337A" w:rsidRPr="0000337A">
          <w:rPr>
            <w:rStyle w:val="Hyperlink"/>
            <w:b/>
            <w:bCs/>
            <w:noProof/>
          </w:rPr>
          <w:t>Tablica spajanja opreme čvorišta telefonske mreže:</w:t>
        </w:r>
        <w:r w:rsidR="0000337A" w:rsidRPr="0000337A">
          <w:rPr>
            <w:b/>
            <w:bCs/>
            <w:noProof/>
            <w:webHidden/>
          </w:rPr>
          <w:tab/>
        </w:r>
        <w:r w:rsidR="0000337A" w:rsidRPr="0000337A">
          <w:rPr>
            <w:b/>
            <w:bCs/>
            <w:noProof/>
            <w:webHidden/>
          </w:rPr>
          <w:fldChar w:fldCharType="begin"/>
        </w:r>
        <w:r w:rsidR="0000337A" w:rsidRPr="0000337A">
          <w:rPr>
            <w:b/>
            <w:bCs/>
            <w:noProof/>
            <w:webHidden/>
          </w:rPr>
          <w:instrText xml:space="preserve"> PAGEREF _Toc73291525 \h </w:instrText>
        </w:r>
        <w:r w:rsidR="0000337A" w:rsidRPr="0000337A">
          <w:rPr>
            <w:b/>
            <w:bCs/>
            <w:noProof/>
            <w:webHidden/>
          </w:rPr>
        </w:r>
        <w:r w:rsidR="0000337A" w:rsidRPr="0000337A">
          <w:rPr>
            <w:b/>
            <w:bCs/>
            <w:noProof/>
            <w:webHidden/>
          </w:rPr>
          <w:fldChar w:fldCharType="separate"/>
        </w:r>
        <w:r w:rsidR="0000337A" w:rsidRPr="0000337A">
          <w:rPr>
            <w:b/>
            <w:bCs/>
            <w:noProof/>
            <w:webHidden/>
          </w:rPr>
          <w:t>18</w:t>
        </w:r>
        <w:r w:rsidR="0000337A" w:rsidRPr="0000337A">
          <w:rPr>
            <w:b/>
            <w:bCs/>
            <w:noProof/>
            <w:webHidden/>
          </w:rPr>
          <w:fldChar w:fldCharType="end"/>
        </w:r>
      </w:hyperlink>
    </w:p>
    <w:p w14:paraId="06BC6581" w14:textId="6A0CB84C" w:rsidR="00E22F48" w:rsidRDefault="0000337A" w:rsidP="00E22F48">
      <w:pPr>
        <w:numPr>
          <w:ilvl w:val="12"/>
          <w:numId w:val="0"/>
        </w:numPr>
        <w:spacing w:before="120"/>
        <w:rPr>
          <w:sz w:val="24"/>
          <w:lang w:val="hr-HR"/>
        </w:rPr>
        <w:sectPr w:rsidR="00E22F48">
          <w:headerReference w:type="default" r:id="rId11"/>
          <w:pgSz w:w="11907" w:h="16840"/>
          <w:pgMar w:top="1418" w:right="851" w:bottom="851" w:left="1418" w:header="567" w:footer="567" w:gutter="0"/>
          <w:cols w:space="720"/>
        </w:sectPr>
      </w:pPr>
      <w:r>
        <w:rPr>
          <w:sz w:val="24"/>
          <w:lang w:val="hr-HR"/>
        </w:rPr>
        <w:fldChar w:fldCharType="end"/>
      </w:r>
    </w:p>
    <w:p w14:paraId="048EC290" w14:textId="77777777" w:rsidR="007B73C9" w:rsidRDefault="007B73C9">
      <w:pPr>
        <w:spacing w:before="120"/>
        <w:rPr>
          <w:sz w:val="24"/>
          <w:lang w:val="hr-HR"/>
        </w:rPr>
      </w:pPr>
    </w:p>
    <w:p w14:paraId="73CAB75C" w14:textId="77777777" w:rsidR="007B73C9" w:rsidRDefault="007B73C9">
      <w:pPr>
        <w:spacing w:before="120"/>
        <w:rPr>
          <w:sz w:val="24"/>
          <w:lang w:val="hr-HR"/>
        </w:rPr>
      </w:pPr>
    </w:p>
    <w:p w14:paraId="42E94A0C" w14:textId="6C384781" w:rsidR="007B73C9" w:rsidRPr="00AB6DCA" w:rsidRDefault="007B73C9" w:rsidP="00AB6DCA">
      <w:pPr>
        <w:pStyle w:val="stil"/>
        <w:outlineLvl w:val="0"/>
      </w:pPr>
      <w:bookmarkStart w:id="0" w:name="_Toc73291498"/>
      <w:r w:rsidRPr="00AB6DCA">
        <w:t>OPĆI DIO</w:t>
      </w:r>
      <w:bookmarkEnd w:id="0"/>
    </w:p>
    <w:p w14:paraId="0ACA8A73" w14:textId="77777777" w:rsidR="007B73C9" w:rsidRDefault="007B73C9">
      <w:pPr>
        <w:spacing w:before="120"/>
        <w:rPr>
          <w:sz w:val="24"/>
          <w:lang w:val="hr-HR"/>
        </w:rPr>
      </w:pPr>
    </w:p>
    <w:p w14:paraId="172E1A52" w14:textId="7507AB1B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1" w:name="_Toc73291499"/>
      <w:r w:rsidRPr="00D240E2">
        <w:rPr>
          <w:b/>
          <w:sz w:val="24"/>
          <w:lang w:val="hr-HR"/>
        </w:rPr>
        <w:t>Projektni zadatak:</w:t>
      </w:r>
      <w:bookmarkEnd w:id="1"/>
    </w:p>
    <w:p w14:paraId="5EB48CA3" w14:textId="77777777" w:rsidR="007B73C9" w:rsidRDefault="007B73C9">
      <w:pPr>
        <w:spacing w:before="120"/>
        <w:rPr>
          <w:sz w:val="24"/>
          <w:lang w:val="hr-HR"/>
        </w:rPr>
      </w:pPr>
    </w:p>
    <w:p w14:paraId="4F8422AE" w14:textId="339A3A94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Na osnovu Idejnog projekta</w:t>
      </w:r>
      <w:r w:rsidR="0046368A">
        <w:rPr>
          <w:sz w:val="24"/>
          <w:lang w:val="hr-HR"/>
        </w:rPr>
        <w:t xml:space="preserve"> potrebno je</w:t>
      </w:r>
      <w:r>
        <w:rPr>
          <w:sz w:val="24"/>
          <w:lang w:val="hr-HR"/>
        </w:rPr>
        <w:t xml:space="preserve"> izraditi projektnu dokumentaciju za računalnu i telefonsku mrežu </w:t>
      </w:r>
      <w:r w:rsidR="00CC1983">
        <w:rPr>
          <w:bCs/>
          <w:sz w:val="24"/>
          <w:szCs w:val="24"/>
          <w:lang w:val="hr-HR"/>
        </w:rPr>
        <w:t>Javne vatrogasne postrojbe Križevci</w:t>
      </w:r>
      <w:r>
        <w:rPr>
          <w:sz w:val="24"/>
          <w:lang w:val="hr-HR"/>
        </w:rPr>
        <w:t xml:space="preserve"> na lokaciji</w:t>
      </w:r>
      <w:r w:rsidR="009E06B1">
        <w:rPr>
          <w:sz w:val="24"/>
          <w:lang w:val="hr-HR"/>
        </w:rPr>
        <w:t xml:space="preserve"> Križevci,</w:t>
      </w:r>
      <w:r>
        <w:rPr>
          <w:sz w:val="24"/>
          <w:lang w:val="hr-HR"/>
        </w:rPr>
        <w:t xml:space="preserve"> </w:t>
      </w:r>
      <w:r w:rsidR="00CC1983">
        <w:rPr>
          <w:bCs/>
          <w:sz w:val="24"/>
          <w:szCs w:val="24"/>
          <w:lang w:val="hr-HR"/>
        </w:rPr>
        <w:t>Franje Račkog</w:t>
      </w:r>
      <w:r>
        <w:rPr>
          <w:sz w:val="24"/>
          <w:lang w:val="hr-HR"/>
        </w:rPr>
        <w:t xml:space="preserve"> 1</w:t>
      </w:r>
      <w:r w:rsidR="00CC1983">
        <w:rPr>
          <w:sz w:val="24"/>
          <w:lang w:val="hr-HR"/>
        </w:rPr>
        <w:t>8</w:t>
      </w:r>
      <w:r>
        <w:rPr>
          <w:sz w:val="24"/>
          <w:lang w:val="hr-HR"/>
        </w:rPr>
        <w:t>.</w:t>
      </w:r>
    </w:p>
    <w:p w14:paraId="1B334268" w14:textId="77777777" w:rsidR="00B26C2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Namjena prostorij</w:t>
      </w:r>
      <w:r w:rsidR="00B26C29">
        <w:rPr>
          <w:sz w:val="24"/>
          <w:lang w:val="hr-HR"/>
        </w:rPr>
        <w:t>a – u zgradi se obavljaju uredski prostori.</w:t>
      </w:r>
    </w:p>
    <w:p w14:paraId="1887576A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Projektnu dokumentaciju izraditi prema standardu IEC 750 i IEC 1082. Kabliranje izvesti prema standardu IEC 11801.</w:t>
      </w:r>
    </w:p>
    <w:p w14:paraId="1B3149DD" w14:textId="77777777" w:rsidR="007B73C9" w:rsidRDefault="007B73C9">
      <w:pPr>
        <w:spacing w:before="120"/>
        <w:rPr>
          <w:sz w:val="24"/>
          <w:lang w:val="hr-HR"/>
        </w:rPr>
      </w:pPr>
    </w:p>
    <w:p w14:paraId="4CEB5A48" w14:textId="1D832CE7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2" w:name="_Toc73291500"/>
      <w:r w:rsidRPr="00D240E2">
        <w:rPr>
          <w:b/>
          <w:sz w:val="24"/>
          <w:lang w:val="hr-HR"/>
        </w:rPr>
        <w:t>Projektant:</w:t>
      </w:r>
      <w:bookmarkEnd w:id="2"/>
    </w:p>
    <w:p w14:paraId="7BF3626E" w14:textId="77777777" w:rsidR="007B73C9" w:rsidRDefault="007B73C9">
      <w:pPr>
        <w:spacing w:before="120"/>
        <w:rPr>
          <w:sz w:val="24"/>
          <w:lang w:val="hr-HR"/>
        </w:rPr>
      </w:pPr>
    </w:p>
    <w:p w14:paraId="431413D7" w14:textId="77777777" w:rsidR="007B73C9" w:rsidRDefault="0046368A">
      <w:pPr>
        <w:spacing w:before="120"/>
        <w:ind w:left="851"/>
        <w:rPr>
          <w:sz w:val="24"/>
          <w:lang w:val="hr-HR"/>
        </w:rPr>
      </w:pPr>
      <w:r>
        <w:rPr>
          <w:sz w:val="24"/>
          <w:lang w:val="hr-HR"/>
        </w:rPr>
        <w:t>Jurica Ruklin</w:t>
      </w:r>
    </w:p>
    <w:p w14:paraId="7449FEF0" w14:textId="77777777" w:rsidR="007B73C9" w:rsidRDefault="007B73C9">
      <w:pPr>
        <w:spacing w:before="120"/>
        <w:rPr>
          <w:sz w:val="24"/>
          <w:lang w:val="hr-HR"/>
        </w:rPr>
      </w:pPr>
    </w:p>
    <w:p w14:paraId="55C6233D" w14:textId="5B18BE30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3" w:name="_Toc73291501"/>
      <w:r w:rsidRPr="00D240E2">
        <w:rPr>
          <w:b/>
          <w:sz w:val="24"/>
          <w:lang w:val="hr-HR"/>
        </w:rPr>
        <w:t>Mjere zaštite:</w:t>
      </w:r>
      <w:bookmarkEnd w:id="3"/>
    </w:p>
    <w:p w14:paraId="2D42C449" w14:textId="77777777" w:rsidR="007B73C9" w:rsidRDefault="007B73C9">
      <w:pPr>
        <w:spacing w:before="120"/>
        <w:rPr>
          <w:sz w:val="24"/>
          <w:lang w:val="hr-HR"/>
        </w:rPr>
      </w:pPr>
    </w:p>
    <w:p w14:paraId="7570F849" w14:textId="3487DD9B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Mjere zaštite provode se kroz mjere zaštite na radu i mjere zaštite od požara kod izvođenja i korištenja računalne i telefonske mreže </w:t>
      </w:r>
      <w:r w:rsidR="00CC1983">
        <w:rPr>
          <w:sz w:val="24"/>
          <w:lang w:val="hr-HR"/>
        </w:rPr>
        <w:t>Javne vatrogasne postrojbe Križevci</w:t>
      </w:r>
      <w:r>
        <w:rPr>
          <w:sz w:val="24"/>
          <w:lang w:val="hr-HR"/>
        </w:rPr>
        <w:t xml:space="preserve">, </w:t>
      </w:r>
      <w:r w:rsidR="00CC1983">
        <w:rPr>
          <w:sz w:val="24"/>
          <w:lang w:val="hr-HR"/>
        </w:rPr>
        <w:t>Franje Račkog</w:t>
      </w:r>
      <w:r>
        <w:rPr>
          <w:sz w:val="24"/>
          <w:lang w:val="hr-HR"/>
        </w:rPr>
        <w:t xml:space="preserve"> 1</w:t>
      </w:r>
      <w:r w:rsidR="00CC1983">
        <w:rPr>
          <w:sz w:val="24"/>
          <w:lang w:val="hr-HR"/>
        </w:rPr>
        <w:t>8</w:t>
      </w:r>
      <w:r>
        <w:rPr>
          <w:sz w:val="24"/>
          <w:lang w:val="hr-HR"/>
        </w:rPr>
        <w:t>.</w:t>
      </w:r>
    </w:p>
    <w:p w14:paraId="09F20B93" w14:textId="29E0B018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Mjere </w:t>
      </w:r>
      <w:r>
        <w:rPr>
          <w:b/>
          <w:sz w:val="24"/>
          <w:lang w:val="hr-HR"/>
        </w:rPr>
        <w:t>zaštite na radu</w:t>
      </w:r>
      <w:r>
        <w:rPr>
          <w:sz w:val="24"/>
          <w:lang w:val="hr-HR"/>
        </w:rPr>
        <w:t xml:space="preserve"> izvode se prema </w:t>
      </w:r>
      <w:r w:rsidRPr="0012169A">
        <w:rPr>
          <w:sz w:val="24"/>
          <w:lang w:val="hr-HR"/>
        </w:rPr>
        <w:t xml:space="preserve">Zakonu o građenju (NN </w:t>
      </w:r>
      <w:r w:rsidR="0012169A">
        <w:rPr>
          <w:sz w:val="24"/>
          <w:lang w:val="hr-HR"/>
        </w:rPr>
        <w:t>153/13, 20/17, 39/19 i 125/19</w:t>
      </w:r>
      <w:r w:rsidRPr="0012169A">
        <w:rPr>
          <w:sz w:val="24"/>
          <w:lang w:val="hr-HR"/>
        </w:rPr>
        <w:t xml:space="preserve">) i Zakonu o zaštiti na radu (NN </w:t>
      </w:r>
      <w:r w:rsidR="0012169A">
        <w:rPr>
          <w:sz w:val="24"/>
          <w:lang w:val="hr-HR"/>
        </w:rPr>
        <w:t>71/14, 118/14, 154/14, 94/18 i 96/18</w:t>
      </w:r>
      <w:r w:rsidRPr="0012169A">
        <w:rPr>
          <w:sz w:val="24"/>
          <w:lang w:val="hr-HR"/>
        </w:rPr>
        <w:t>)</w:t>
      </w:r>
      <w:r>
        <w:rPr>
          <w:sz w:val="24"/>
          <w:lang w:val="hr-HR"/>
        </w:rPr>
        <w:t>. Primjenjuju se osnovna i posebna pravila zaštite na radu (članak 13, 14 i 15 Zakona). Posebne mjere sadrže zaštitu od strujnog udara direktnim i indirektnim dodirom.</w:t>
      </w:r>
    </w:p>
    <w:p w14:paraId="25B2AE0B" w14:textId="659C4264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Mjere </w:t>
      </w:r>
      <w:r>
        <w:rPr>
          <w:b/>
          <w:sz w:val="24"/>
          <w:lang w:val="hr-HR"/>
        </w:rPr>
        <w:t>zaštite od požara</w:t>
      </w:r>
      <w:r>
        <w:rPr>
          <w:sz w:val="24"/>
          <w:lang w:val="hr-HR"/>
        </w:rPr>
        <w:t xml:space="preserve"> izvode se prema </w:t>
      </w:r>
      <w:r w:rsidRPr="0012169A">
        <w:rPr>
          <w:sz w:val="24"/>
          <w:lang w:val="hr-HR"/>
        </w:rPr>
        <w:t xml:space="preserve">Zakonu o građenju (NN </w:t>
      </w:r>
      <w:r w:rsidR="0012169A">
        <w:rPr>
          <w:sz w:val="24"/>
          <w:lang w:val="hr-HR"/>
        </w:rPr>
        <w:t>153/13, 20/17, 39/19 i 125/19</w:t>
      </w:r>
      <w:r w:rsidRPr="0012169A">
        <w:rPr>
          <w:sz w:val="24"/>
          <w:lang w:val="hr-HR"/>
        </w:rPr>
        <w:t>)</w:t>
      </w:r>
      <w:r w:rsidR="0012169A">
        <w:rPr>
          <w:sz w:val="24"/>
          <w:lang w:val="hr-HR"/>
        </w:rPr>
        <w:t xml:space="preserve"> i</w:t>
      </w:r>
      <w:r w:rsidRPr="0012169A">
        <w:rPr>
          <w:sz w:val="24"/>
          <w:lang w:val="hr-HR"/>
        </w:rPr>
        <w:t xml:space="preserve"> Zakonu o zaštiti od požara (NN </w:t>
      </w:r>
      <w:r w:rsidR="0012169A">
        <w:rPr>
          <w:sz w:val="24"/>
          <w:lang w:val="hr-HR"/>
        </w:rPr>
        <w:t>92/10</w:t>
      </w:r>
      <w:r w:rsidRPr="0012169A">
        <w:rPr>
          <w:sz w:val="24"/>
          <w:lang w:val="hr-HR"/>
        </w:rPr>
        <w:t>)</w:t>
      </w:r>
      <w:r>
        <w:rPr>
          <w:sz w:val="24"/>
          <w:lang w:val="hr-HR"/>
        </w:rPr>
        <w:t>. Gašenje požara na električnoj instalaciji i električnim uređajima obavlja se sredstvima određenim zakonskim propisima.</w:t>
      </w:r>
    </w:p>
    <w:p w14:paraId="52CB92D8" w14:textId="77777777" w:rsidR="007B73C9" w:rsidRDefault="007B73C9">
      <w:pPr>
        <w:spacing w:before="120"/>
        <w:rPr>
          <w:sz w:val="24"/>
          <w:lang w:val="hr-HR"/>
        </w:rPr>
      </w:pPr>
    </w:p>
    <w:p w14:paraId="66CD40CF" w14:textId="279A2604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4" w:name="_Toc73291502"/>
      <w:r w:rsidRPr="00D240E2">
        <w:rPr>
          <w:b/>
          <w:sz w:val="24"/>
          <w:lang w:val="hr-HR"/>
        </w:rPr>
        <w:t>Tehnički uvjeti:</w:t>
      </w:r>
      <w:bookmarkEnd w:id="4"/>
    </w:p>
    <w:p w14:paraId="6B3C24F5" w14:textId="77777777" w:rsidR="007B73C9" w:rsidRDefault="007B73C9">
      <w:pPr>
        <w:spacing w:before="120"/>
        <w:rPr>
          <w:sz w:val="24"/>
          <w:lang w:val="hr-HR"/>
        </w:rPr>
      </w:pPr>
    </w:p>
    <w:p w14:paraId="7D62AA16" w14:textId="5B4D42EC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Instalaciju treba izvesti prema ovom projektu, i to prema tehničkom opisu, nacrtima i tablicama. Za sva odstupanja od ovog projekta treba ishoditi pismenu suglasnost projektanta. Materijal koji se ugrađuje</w:t>
      </w:r>
      <w:r w:rsidR="00CC1983">
        <w:rPr>
          <w:sz w:val="24"/>
          <w:lang w:val="hr-HR"/>
        </w:rPr>
        <w:t>,</w:t>
      </w:r>
      <w:r>
        <w:rPr>
          <w:sz w:val="24"/>
          <w:lang w:val="hr-HR"/>
        </w:rPr>
        <w:t xml:space="preserve"> treba odgovarati važećim standardima. Kabeli se polažu prema nacrtu okomito i vodoravno, koso polaganje kabela nije dozvoljeno. Izvođači moraju paziti da ne oštete druge instalacije.</w:t>
      </w:r>
    </w:p>
    <w:p w14:paraId="65192969" w14:textId="00FCBF4A" w:rsidR="00D52C41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Posebni tehnički uvjeti za pojedine dijelove opreme i radova navedeni su u Tehničkom opisu.</w:t>
      </w:r>
    </w:p>
    <w:p w14:paraId="5537FBC2" w14:textId="19234E41" w:rsidR="00D52C41" w:rsidRPr="00817ECF" w:rsidRDefault="007B73C9" w:rsidP="000E6BE3">
      <w:pPr>
        <w:pStyle w:val="ListParagraph"/>
        <w:numPr>
          <w:ilvl w:val="1"/>
          <w:numId w:val="28"/>
        </w:numPr>
        <w:spacing w:before="120"/>
        <w:jc w:val="left"/>
        <w:outlineLvl w:val="1"/>
        <w:rPr>
          <w:sz w:val="24"/>
          <w:lang w:val="hr-HR"/>
        </w:rPr>
      </w:pPr>
      <w:bookmarkStart w:id="5" w:name="_Toc73291503"/>
      <w:r w:rsidRPr="00D240E2">
        <w:rPr>
          <w:b/>
          <w:sz w:val="24"/>
          <w:lang w:val="hr-HR"/>
        </w:rPr>
        <w:lastRenderedPageBreak/>
        <w:t xml:space="preserve">Idejno </w:t>
      </w:r>
      <w:r w:rsidR="00954235" w:rsidRPr="00D240E2">
        <w:rPr>
          <w:b/>
          <w:sz w:val="24"/>
          <w:lang w:val="hr-HR"/>
        </w:rPr>
        <w:t>r</w:t>
      </w:r>
      <w:r w:rsidRPr="00D240E2">
        <w:rPr>
          <w:b/>
          <w:sz w:val="24"/>
          <w:lang w:val="hr-HR"/>
        </w:rPr>
        <w:t>ješenje:</w:t>
      </w:r>
      <w:bookmarkEnd w:id="5"/>
      <w:r w:rsidR="00D52C41" w:rsidRPr="00D240E2">
        <w:rPr>
          <w:sz w:val="24"/>
          <w:lang w:val="hr-HR"/>
        </w:rPr>
        <w:t xml:space="preserve"> </w:t>
      </w:r>
      <w:r w:rsidR="00D52C41" w:rsidRPr="00817ECF">
        <w:rPr>
          <w:sz w:val="24"/>
          <w:lang w:val="hr-HR"/>
        </w:rPr>
        <w:t>Ovaj projekt izrađen je na osnovi idejnog</w:t>
      </w:r>
      <w:r w:rsidR="00756234" w:rsidRPr="00817ECF">
        <w:rPr>
          <w:sz w:val="24"/>
          <w:lang w:val="hr-HR"/>
        </w:rPr>
        <w:t xml:space="preserve"> </w:t>
      </w:r>
      <w:r w:rsidR="00D52C41" w:rsidRPr="00817ECF">
        <w:rPr>
          <w:sz w:val="24"/>
          <w:lang w:val="hr-HR"/>
        </w:rPr>
        <w:t>rješenja:</w:t>
      </w:r>
    </w:p>
    <w:p w14:paraId="051AA49E" w14:textId="1BCA1B15" w:rsidR="00D52C41" w:rsidRDefault="00954235" w:rsidP="00D52C41">
      <w:pPr>
        <w:spacing w:before="120"/>
        <w:rPr>
          <w:b/>
          <w:sz w:val="24"/>
          <w:lang w:val="hr-HR"/>
        </w:rPr>
      </w:pPr>
      <w:r>
        <w:rPr>
          <w:b/>
          <w:noProof/>
          <w:sz w:val="24"/>
          <w:lang w:val="hr-HR"/>
        </w:rPr>
        <w:drawing>
          <wp:inline distT="0" distB="0" distL="0" distR="0" wp14:anchorId="337DACD4" wp14:editId="314361EB">
            <wp:extent cx="6120130" cy="7694295"/>
            <wp:effectExtent l="0" t="0" r="0" b="1905"/>
            <wp:docPr id="13" name="Picture 1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engineering draw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F0EF" w14:textId="4A5DE41B" w:rsidR="00AD798F" w:rsidRDefault="00AD798F" w:rsidP="00D52C41">
      <w:pPr>
        <w:spacing w:before="120"/>
        <w:rPr>
          <w:b/>
          <w:sz w:val="24"/>
          <w:lang w:val="hr-HR"/>
        </w:rPr>
      </w:pPr>
    </w:p>
    <w:p w14:paraId="0F04AD23" w14:textId="4172DC93" w:rsidR="00AD798F" w:rsidRDefault="00AD798F" w:rsidP="00D52C41">
      <w:pPr>
        <w:spacing w:before="120"/>
        <w:rPr>
          <w:b/>
          <w:sz w:val="24"/>
          <w:lang w:val="hr-HR"/>
        </w:rPr>
      </w:pPr>
    </w:p>
    <w:p w14:paraId="6E84CA77" w14:textId="775839FA" w:rsidR="00AD798F" w:rsidRDefault="00AD798F" w:rsidP="00D52C41">
      <w:pPr>
        <w:spacing w:before="120"/>
        <w:rPr>
          <w:b/>
          <w:sz w:val="24"/>
          <w:lang w:val="hr-HR"/>
        </w:rPr>
      </w:pPr>
    </w:p>
    <w:p w14:paraId="0EB52AAD" w14:textId="5732F641" w:rsidR="00AD798F" w:rsidRDefault="00AD798F" w:rsidP="00D52C41">
      <w:pPr>
        <w:spacing w:before="120"/>
        <w:rPr>
          <w:b/>
          <w:sz w:val="24"/>
          <w:lang w:val="hr-HR"/>
        </w:rPr>
      </w:pPr>
    </w:p>
    <w:p w14:paraId="591DF96C" w14:textId="6DF68DF5" w:rsidR="00AD798F" w:rsidRDefault="00AD798F" w:rsidP="00D52C41">
      <w:pPr>
        <w:spacing w:before="120"/>
        <w:rPr>
          <w:b/>
          <w:sz w:val="24"/>
          <w:lang w:val="hr-HR"/>
        </w:rPr>
      </w:pPr>
    </w:p>
    <w:p w14:paraId="26B0D529" w14:textId="68EE41C3" w:rsidR="00AD798F" w:rsidRDefault="00AD798F" w:rsidP="00D52C41">
      <w:pPr>
        <w:spacing w:before="120"/>
        <w:rPr>
          <w:b/>
          <w:sz w:val="24"/>
          <w:lang w:val="hr-HR"/>
        </w:rPr>
      </w:pPr>
    </w:p>
    <w:p w14:paraId="175DB4B4" w14:textId="00EA0F39" w:rsidR="00AD798F" w:rsidRDefault="00AD798F" w:rsidP="00D52C41">
      <w:pPr>
        <w:spacing w:before="120"/>
        <w:rPr>
          <w:b/>
          <w:sz w:val="24"/>
          <w:lang w:val="hr-HR"/>
        </w:rPr>
      </w:pPr>
    </w:p>
    <w:p w14:paraId="2E56A92B" w14:textId="4DA49796" w:rsidR="00AD798F" w:rsidRDefault="00AD798F" w:rsidP="00D52C41">
      <w:pPr>
        <w:spacing w:before="120"/>
        <w:rPr>
          <w:b/>
          <w:sz w:val="24"/>
          <w:lang w:val="hr-HR"/>
        </w:rPr>
      </w:pPr>
    </w:p>
    <w:p w14:paraId="3E5826FA" w14:textId="56DC1FEF" w:rsidR="00AD798F" w:rsidRDefault="00AD798F" w:rsidP="00D52C41">
      <w:pPr>
        <w:spacing w:before="120"/>
        <w:rPr>
          <w:b/>
          <w:sz w:val="24"/>
          <w:lang w:val="hr-HR"/>
        </w:rPr>
      </w:pPr>
    </w:p>
    <w:p w14:paraId="55C1E8DE" w14:textId="0B0F6CB6" w:rsidR="00AD798F" w:rsidRDefault="00AD798F" w:rsidP="00D52C41">
      <w:pPr>
        <w:spacing w:before="120"/>
        <w:rPr>
          <w:b/>
          <w:sz w:val="24"/>
          <w:lang w:val="hr-HR"/>
        </w:rPr>
      </w:pPr>
    </w:p>
    <w:p w14:paraId="69CA3059" w14:textId="0CADA2F2" w:rsidR="00AD798F" w:rsidRDefault="00AD798F" w:rsidP="00D52C41">
      <w:pPr>
        <w:spacing w:before="120"/>
        <w:rPr>
          <w:b/>
          <w:sz w:val="24"/>
          <w:lang w:val="hr-HR"/>
        </w:rPr>
      </w:pPr>
    </w:p>
    <w:p w14:paraId="7C50E4DE" w14:textId="46691960" w:rsidR="00AD798F" w:rsidRDefault="00AD798F" w:rsidP="00D52C41">
      <w:pPr>
        <w:spacing w:before="120"/>
        <w:rPr>
          <w:b/>
          <w:sz w:val="24"/>
          <w:lang w:val="hr-HR"/>
        </w:rPr>
      </w:pPr>
    </w:p>
    <w:p w14:paraId="0C99AC67" w14:textId="7E7793BA" w:rsidR="00D52C41" w:rsidRDefault="00D52C41" w:rsidP="00AD798F">
      <w:pPr>
        <w:spacing w:before="120"/>
        <w:rPr>
          <w:sz w:val="24"/>
          <w:lang w:val="hr-HR"/>
        </w:rPr>
      </w:pPr>
    </w:p>
    <w:p w14:paraId="4C6B3C22" w14:textId="48EEBE0A" w:rsidR="00D52C41" w:rsidRDefault="00D52C41">
      <w:pPr>
        <w:spacing w:before="120"/>
        <w:ind w:left="1560" w:hanging="1560"/>
        <w:rPr>
          <w:sz w:val="24"/>
          <w:lang w:val="hr-HR"/>
        </w:rPr>
      </w:pPr>
    </w:p>
    <w:p w14:paraId="09FD6FBC" w14:textId="77777777" w:rsidR="00D52C41" w:rsidRDefault="00D52C41">
      <w:pPr>
        <w:spacing w:before="120"/>
        <w:ind w:left="1560" w:hanging="1560"/>
        <w:rPr>
          <w:sz w:val="24"/>
          <w:lang w:val="hr-HR"/>
        </w:rPr>
      </w:pPr>
    </w:p>
    <w:p w14:paraId="3ED0C477" w14:textId="77777777" w:rsidR="008E17A5" w:rsidRDefault="008E17A5">
      <w:pPr>
        <w:spacing w:before="120"/>
        <w:ind w:left="1560" w:hanging="1560"/>
        <w:rPr>
          <w:sz w:val="24"/>
          <w:lang w:val="hr-HR"/>
        </w:rPr>
      </w:pPr>
    </w:p>
    <w:p w14:paraId="6A0DE6F7" w14:textId="42A69443" w:rsidR="008E17A5" w:rsidRDefault="00C477CD">
      <w:pPr>
        <w:spacing w:before="120"/>
        <w:ind w:left="1560" w:hanging="1560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584148D" wp14:editId="5A5AAFB8">
                <wp:simplePos x="0" y="0"/>
                <wp:positionH relativeFrom="column">
                  <wp:posOffset>3184525</wp:posOffset>
                </wp:positionH>
                <wp:positionV relativeFrom="paragraph">
                  <wp:posOffset>104139</wp:posOffset>
                </wp:positionV>
                <wp:extent cx="45719" cy="3469005"/>
                <wp:effectExtent l="0" t="0" r="31115" b="17145"/>
                <wp:wrapNone/>
                <wp:docPr id="8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3469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91D9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6" type="#_x0000_t32" style="position:absolute;margin-left:250.75pt;margin-top:8.2pt;width:3.6pt;height:273.15p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153FD0" wp14:editId="585C0CBC">
                <wp:simplePos x="0" y="0"/>
                <wp:positionH relativeFrom="column">
                  <wp:posOffset>3184525</wp:posOffset>
                </wp:positionH>
                <wp:positionV relativeFrom="paragraph">
                  <wp:posOffset>445770</wp:posOffset>
                </wp:positionV>
                <wp:extent cx="601345" cy="0"/>
                <wp:effectExtent l="8255" t="12065" r="9525" b="6985"/>
                <wp:wrapNone/>
                <wp:docPr id="8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C8781" id="AutoShape 17" o:spid="_x0000_s1026" type="#_x0000_t32" style="position:absolute;margin-left:250.75pt;margin-top:35.1pt;width:47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3DD931" wp14:editId="2D7C03A0">
                <wp:simplePos x="0" y="0"/>
                <wp:positionH relativeFrom="column">
                  <wp:posOffset>3183890</wp:posOffset>
                </wp:positionH>
                <wp:positionV relativeFrom="paragraph">
                  <wp:posOffset>368935</wp:posOffset>
                </wp:positionV>
                <wp:extent cx="601980" cy="0"/>
                <wp:effectExtent l="7620" t="11430" r="9525" b="7620"/>
                <wp:wrapNone/>
                <wp:docPr id="7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24EC9" id="AutoShape 16" o:spid="_x0000_s1026" type="#_x0000_t32" style="position:absolute;margin-left:250.7pt;margin-top:29.05pt;width:4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0C20358" wp14:editId="02AD04C4">
                <wp:simplePos x="0" y="0"/>
                <wp:positionH relativeFrom="column">
                  <wp:posOffset>1717040</wp:posOffset>
                </wp:positionH>
                <wp:positionV relativeFrom="paragraph">
                  <wp:posOffset>412750</wp:posOffset>
                </wp:positionV>
                <wp:extent cx="885825" cy="1724025"/>
                <wp:effectExtent l="7620" t="7620" r="11430" b="11430"/>
                <wp:wrapNone/>
                <wp:docPr id="7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1FEE5" w14:textId="485FE5C8" w:rsidR="00884C7F" w:rsidRPr="008E17A5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Telefonska centrala </w:t>
                            </w:r>
                            <w:r w:rsidR="00BF3CD4">
                              <w:rPr>
                                <w:lang w:val="hr-HR"/>
                              </w:rPr>
                              <w:t>7</w:t>
                            </w:r>
                            <w:r>
                              <w:rPr>
                                <w:lang w:val="hr-HR"/>
                              </w:rPr>
                              <w:t>/8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C2035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5.2pt;margin-top:32.5pt;width:69.75pt;height:135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">
                <v:textbox style="layout-flow:vertical;mso-layout-flow-alt:bottom-to-top">
                  <w:txbxContent>
                    <w:p w14:paraId="72B1FEE5" w14:textId="485FE5C8" w:rsidR="00884C7F" w:rsidRPr="008E17A5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Telefonska centrala </w:t>
                      </w:r>
                      <w:r w:rsidR="00BF3CD4">
                        <w:rPr>
                          <w:lang w:val="hr-HR"/>
                        </w:rPr>
                        <w:t>7</w:t>
                      </w:r>
                      <w:r>
                        <w:rPr>
                          <w:lang w:val="hr-HR"/>
                        </w:rPr>
                        <w:t>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E0718F1" wp14:editId="1CEB421A">
                <wp:simplePos x="0" y="0"/>
                <wp:positionH relativeFrom="column">
                  <wp:posOffset>2602865</wp:posOffset>
                </wp:positionH>
                <wp:positionV relativeFrom="paragraph">
                  <wp:posOffset>631825</wp:posOffset>
                </wp:positionV>
                <wp:extent cx="581025" cy="0"/>
                <wp:effectExtent l="7620" t="7620" r="11430" b="11430"/>
                <wp:wrapNone/>
                <wp:docPr id="7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5712E" id="AutoShape 7" o:spid="_x0000_s1026" type="#_x0000_t32" style="position:absolute;margin-left:204.95pt;margin-top:49.75pt;width:45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154A474" wp14:editId="0E78D4E0">
                <wp:simplePos x="0" y="0"/>
                <wp:positionH relativeFrom="column">
                  <wp:posOffset>878840</wp:posOffset>
                </wp:positionH>
                <wp:positionV relativeFrom="paragraph">
                  <wp:posOffset>631825</wp:posOffset>
                </wp:positionV>
                <wp:extent cx="838200" cy="0"/>
                <wp:effectExtent l="7620" t="7620" r="11430" b="11430"/>
                <wp:wrapNone/>
                <wp:docPr id="7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A6FA1" id="AutoShape 4" o:spid="_x0000_s1026" type="#_x0000_t32" style="position:absolute;margin-left:69.2pt;margin-top:49.75pt;width:66pt;height:0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735B3E2" wp14:editId="7886EDB0">
                <wp:simplePos x="0" y="0"/>
                <wp:positionH relativeFrom="column">
                  <wp:posOffset>2602865</wp:posOffset>
                </wp:positionH>
                <wp:positionV relativeFrom="paragraph">
                  <wp:posOffset>755650</wp:posOffset>
                </wp:positionV>
                <wp:extent cx="581025" cy="0"/>
                <wp:effectExtent l="7620" t="7620" r="11430" b="11430"/>
                <wp:wrapNone/>
                <wp:docPr id="7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7911A" id="AutoShape 8" o:spid="_x0000_s1026" type="#_x0000_t32" style="position:absolute;margin-left:204.95pt;margin-top:59.5pt;width:45.75pt;height: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42B25B" wp14:editId="128A834B">
                <wp:simplePos x="0" y="0"/>
                <wp:positionH relativeFrom="column">
                  <wp:posOffset>3184525</wp:posOffset>
                </wp:positionH>
                <wp:positionV relativeFrom="paragraph">
                  <wp:posOffset>902970</wp:posOffset>
                </wp:positionV>
                <wp:extent cx="601345" cy="0"/>
                <wp:effectExtent l="8255" t="12065" r="9525" b="6985"/>
                <wp:wrapNone/>
                <wp:docPr id="7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48F46" id="AutoShape 18" o:spid="_x0000_s1026" type="#_x0000_t32" style="position:absolute;margin-left:250.75pt;margin-top:71.1pt;width:47.3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C10AF3" wp14:editId="260F19D5">
                <wp:simplePos x="0" y="0"/>
                <wp:positionH relativeFrom="column">
                  <wp:posOffset>2602865</wp:posOffset>
                </wp:positionH>
                <wp:positionV relativeFrom="paragraph">
                  <wp:posOffset>1170305</wp:posOffset>
                </wp:positionV>
                <wp:extent cx="581660" cy="0"/>
                <wp:effectExtent l="7620" t="12700" r="10795" b="6350"/>
                <wp:wrapNone/>
                <wp:docPr id="7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53F8D2" id="AutoShape 13" o:spid="_x0000_s1026" type="#_x0000_t32" style="position:absolute;margin-left:204.95pt;margin-top:92.15pt;width:45.8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CDE778" wp14:editId="678489EE">
                <wp:simplePos x="0" y="0"/>
                <wp:positionH relativeFrom="column">
                  <wp:posOffset>2602865</wp:posOffset>
                </wp:positionH>
                <wp:positionV relativeFrom="paragraph">
                  <wp:posOffset>1033780</wp:posOffset>
                </wp:positionV>
                <wp:extent cx="581660" cy="0"/>
                <wp:effectExtent l="7620" t="9525" r="10795" b="9525"/>
                <wp:wrapNone/>
                <wp:docPr id="7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FA22C" id="AutoShape 12" o:spid="_x0000_s1026" type="#_x0000_t32" style="position:absolute;margin-left:204.95pt;margin-top:81.4pt;width:45.8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35B340" wp14:editId="4C44DFDB">
                <wp:simplePos x="0" y="0"/>
                <wp:positionH relativeFrom="column">
                  <wp:posOffset>3184525</wp:posOffset>
                </wp:positionH>
                <wp:positionV relativeFrom="paragraph">
                  <wp:posOffset>1276985</wp:posOffset>
                </wp:positionV>
                <wp:extent cx="601345" cy="0"/>
                <wp:effectExtent l="8255" t="5080" r="9525" b="13970"/>
                <wp:wrapNone/>
                <wp:docPr id="7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49EE5" id="AutoShape 19" o:spid="_x0000_s1026" type="#_x0000_t32" style="position:absolute;margin-left:250.75pt;margin-top:100.55pt;width:47.3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2A4AC1" wp14:editId="070DDEA3">
                <wp:simplePos x="0" y="0"/>
                <wp:positionH relativeFrom="column">
                  <wp:posOffset>2602865</wp:posOffset>
                </wp:positionH>
                <wp:positionV relativeFrom="paragraph">
                  <wp:posOffset>1425575</wp:posOffset>
                </wp:positionV>
                <wp:extent cx="581660" cy="0"/>
                <wp:effectExtent l="7620" t="10795" r="10795" b="8255"/>
                <wp:wrapNone/>
                <wp:docPr id="7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51A25" id="AutoShape 14" o:spid="_x0000_s1026" type="#_x0000_t32" style="position:absolute;margin-left:204.95pt;margin-top:112.25pt;width:45.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2CA45" wp14:editId="7C89DC48">
                <wp:simplePos x="0" y="0"/>
                <wp:positionH relativeFrom="column">
                  <wp:posOffset>2602865</wp:posOffset>
                </wp:positionH>
                <wp:positionV relativeFrom="paragraph">
                  <wp:posOffset>1562100</wp:posOffset>
                </wp:positionV>
                <wp:extent cx="581660" cy="0"/>
                <wp:effectExtent l="7620" t="13970" r="10795" b="5080"/>
                <wp:wrapNone/>
                <wp:docPr id="6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6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EAEC" id="AutoShape 15" o:spid="_x0000_s1026" type="#_x0000_t32" style="position:absolute;margin-left:204.95pt;margin-top:123pt;width:45.8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969229" wp14:editId="4F91C4C7">
                <wp:simplePos x="0" y="0"/>
                <wp:positionH relativeFrom="column">
                  <wp:posOffset>2602865</wp:posOffset>
                </wp:positionH>
                <wp:positionV relativeFrom="paragraph">
                  <wp:posOffset>1817370</wp:posOffset>
                </wp:positionV>
                <wp:extent cx="581025" cy="0"/>
                <wp:effectExtent l="7620" t="12065" r="11430" b="6985"/>
                <wp:wrapNone/>
                <wp:docPr id="6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E62FB" id="AutoShape 11" o:spid="_x0000_s1026" type="#_x0000_t32" style="position:absolute;margin-left:204.95pt;margin-top:143.1pt;width:45.75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71E13F" wp14:editId="53FEBF30">
                <wp:simplePos x="0" y="0"/>
                <wp:positionH relativeFrom="column">
                  <wp:posOffset>878840</wp:posOffset>
                </wp:positionH>
                <wp:positionV relativeFrom="paragraph">
                  <wp:posOffset>1917700</wp:posOffset>
                </wp:positionV>
                <wp:extent cx="838200" cy="0"/>
                <wp:effectExtent l="7620" t="7620" r="11430" b="11430"/>
                <wp:wrapNone/>
                <wp:docPr id="6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6E904" id="AutoShape 5" o:spid="_x0000_s1026" type="#_x0000_t32" style="position:absolute;margin-left:69.2pt;margin-top:151pt;width:66pt;height:0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"/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DB0A1F" wp14:editId="3842A9D1">
                <wp:simplePos x="0" y="0"/>
                <wp:positionH relativeFrom="column">
                  <wp:posOffset>2602865</wp:posOffset>
                </wp:positionH>
                <wp:positionV relativeFrom="paragraph">
                  <wp:posOffset>1917700</wp:posOffset>
                </wp:positionV>
                <wp:extent cx="581025" cy="0"/>
                <wp:effectExtent l="7620" t="7620" r="11430" b="11430"/>
                <wp:wrapNone/>
                <wp:docPr id="6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E5AC0" id="AutoShape 9" o:spid="_x0000_s1026" type="#_x0000_t32" style="position:absolute;margin-left:204.95pt;margin-top:151pt;width:45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"/>
            </w:pict>
          </mc:Fallback>
        </mc:AlternateContent>
      </w:r>
    </w:p>
    <w:p w14:paraId="3262747D" w14:textId="43DB90D6" w:rsidR="008E17A5" w:rsidRPr="008E17A5" w:rsidRDefault="00047E57" w:rsidP="00047E57">
      <w:pPr>
        <w:tabs>
          <w:tab w:val="left" w:pos="6190"/>
        </w:tabs>
        <w:rPr>
          <w:sz w:val="24"/>
          <w:lang w:val="hr-HR"/>
        </w:rPr>
      </w:pPr>
      <w:r>
        <w:rPr>
          <w:sz w:val="24"/>
          <w:lang w:val="hr-HR"/>
        </w:rPr>
        <w:tab/>
        <w:t xml:space="preserve">101,2 </w:t>
      </w:r>
      <w:r w:rsidR="009E06B1">
        <w:rPr>
          <w:sz w:val="24"/>
          <w:lang w:val="hr-HR"/>
        </w:rPr>
        <w:t>ured direktora</w:t>
      </w:r>
    </w:p>
    <w:p w14:paraId="061BA253" w14:textId="77777777" w:rsidR="008E17A5" w:rsidRPr="00047E57" w:rsidRDefault="008E17A5" w:rsidP="008E17A5">
      <w:pPr>
        <w:rPr>
          <w:sz w:val="24"/>
          <w:lang w:val="hr-HR"/>
        </w:rPr>
      </w:pPr>
    </w:p>
    <w:p w14:paraId="6D2F057E" w14:textId="77777777" w:rsidR="008E17A5" w:rsidRPr="00047E57" w:rsidRDefault="008E17A5" w:rsidP="008E17A5">
      <w:pPr>
        <w:rPr>
          <w:sz w:val="24"/>
          <w:lang w:val="hr-HR"/>
        </w:rPr>
      </w:pPr>
    </w:p>
    <w:p w14:paraId="3FF2AD95" w14:textId="23950CF3" w:rsidR="008E17A5" w:rsidRPr="00047E57" w:rsidRDefault="00047E57" w:rsidP="00047E57">
      <w:pPr>
        <w:tabs>
          <w:tab w:val="left" w:pos="1562"/>
          <w:tab w:val="left" w:pos="6209"/>
        </w:tabs>
        <w:rPr>
          <w:sz w:val="24"/>
          <w:lang w:val="hr-HR"/>
        </w:rPr>
      </w:pPr>
      <w:r>
        <w:rPr>
          <w:sz w:val="24"/>
          <w:lang w:val="hr-HR"/>
        </w:rPr>
        <w:tab/>
        <w:t>HPT dva</w:t>
      </w:r>
      <w:r>
        <w:rPr>
          <w:sz w:val="24"/>
          <w:lang w:val="hr-HR"/>
        </w:rPr>
        <w:tab/>
        <w:t xml:space="preserve">102,1 </w:t>
      </w:r>
      <w:r w:rsidR="009E06B1">
        <w:rPr>
          <w:sz w:val="24"/>
          <w:lang w:val="hr-HR"/>
        </w:rPr>
        <w:t>ured tajnice</w:t>
      </w:r>
    </w:p>
    <w:p w14:paraId="5BF9FBE1" w14:textId="77777777" w:rsidR="008E17A5" w:rsidRPr="00047E57" w:rsidRDefault="00047E57" w:rsidP="00047E57">
      <w:pPr>
        <w:tabs>
          <w:tab w:val="left" w:pos="1552"/>
          <w:tab w:val="center" w:pos="4819"/>
        </w:tabs>
        <w:rPr>
          <w:sz w:val="24"/>
          <w:lang w:val="hr-HR"/>
        </w:rPr>
      </w:pPr>
      <w:r w:rsidRPr="00047E57">
        <w:rPr>
          <w:sz w:val="24"/>
          <w:lang w:val="hr-HR"/>
        </w:rPr>
        <w:tab/>
      </w:r>
      <w:r>
        <w:rPr>
          <w:sz w:val="24"/>
          <w:lang w:val="hr-HR"/>
        </w:rPr>
        <w:t>telefonska</w:t>
      </w:r>
      <w:r>
        <w:rPr>
          <w:sz w:val="24"/>
          <w:lang w:val="hr-HR"/>
        </w:rPr>
        <w:tab/>
      </w:r>
    </w:p>
    <w:p w14:paraId="2040BCE8" w14:textId="6D98D764" w:rsidR="008E17A5" w:rsidRPr="00047E57" w:rsidRDefault="008E17A5" w:rsidP="00047E57">
      <w:pPr>
        <w:tabs>
          <w:tab w:val="left" w:pos="1534"/>
          <w:tab w:val="left" w:pos="4180"/>
          <w:tab w:val="left" w:pos="6386"/>
        </w:tabs>
        <w:rPr>
          <w:sz w:val="24"/>
          <w:lang w:val="hr-HR"/>
        </w:rPr>
      </w:pPr>
      <w:r w:rsidRPr="00047E57">
        <w:rPr>
          <w:sz w:val="24"/>
          <w:lang w:val="hr-HR"/>
        </w:rPr>
        <w:tab/>
      </w:r>
      <w:r w:rsidR="00047E57">
        <w:rPr>
          <w:sz w:val="24"/>
          <w:lang w:val="hr-HR"/>
        </w:rPr>
        <w:t>priključka</w:t>
      </w:r>
      <w:r w:rsidR="00047E57">
        <w:rPr>
          <w:sz w:val="24"/>
          <w:lang w:val="hr-HR"/>
        </w:rPr>
        <w:tab/>
      </w:r>
      <w:r w:rsidR="00047E57">
        <w:rPr>
          <w:sz w:val="24"/>
          <w:lang w:val="hr-HR"/>
        </w:rPr>
        <w:tab/>
        <w:t xml:space="preserve">103,1 </w:t>
      </w:r>
      <w:r w:rsidR="009E06B1">
        <w:rPr>
          <w:sz w:val="24"/>
          <w:lang w:val="hr-HR"/>
        </w:rPr>
        <w:t>ured</w:t>
      </w:r>
      <w:r w:rsidR="00F95478">
        <w:rPr>
          <w:sz w:val="24"/>
          <w:lang w:val="hr-HR"/>
        </w:rPr>
        <w:t xml:space="preserve"> </w:t>
      </w:r>
      <w:r w:rsidR="00087F75">
        <w:rPr>
          <w:sz w:val="24"/>
          <w:lang w:val="hr-HR"/>
        </w:rPr>
        <w:t>računovođa</w:t>
      </w:r>
    </w:p>
    <w:p w14:paraId="6E9BE5C6" w14:textId="77777777" w:rsidR="008E17A5" w:rsidRPr="00047E57" w:rsidRDefault="008E17A5" w:rsidP="008E17A5">
      <w:pPr>
        <w:rPr>
          <w:sz w:val="24"/>
          <w:lang w:val="hr-HR"/>
        </w:rPr>
      </w:pPr>
    </w:p>
    <w:p w14:paraId="6DCAC06F" w14:textId="63E33E99" w:rsidR="008E17A5" w:rsidRPr="00047E57" w:rsidRDefault="00C477CD" w:rsidP="008E17A5">
      <w:pPr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20381B" wp14:editId="0318A79F">
                <wp:simplePos x="0" y="0"/>
                <wp:positionH relativeFrom="column">
                  <wp:posOffset>3184525</wp:posOffset>
                </wp:positionH>
                <wp:positionV relativeFrom="paragraph">
                  <wp:posOffset>244475</wp:posOffset>
                </wp:positionV>
                <wp:extent cx="601345" cy="635"/>
                <wp:effectExtent l="8255" t="12700" r="9525" b="5715"/>
                <wp:wrapNone/>
                <wp:docPr id="6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3BD83" id="AutoShape 20" o:spid="_x0000_s1026" type="#_x0000_t32" style="position:absolute;margin-left:250.75pt;margin-top:19.25pt;width:47.35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"/>
            </w:pict>
          </mc:Fallback>
        </mc:AlternateContent>
      </w:r>
    </w:p>
    <w:p w14:paraId="1645448F" w14:textId="2CCE2C48" w:rsidR="008E17A5" w:rsidRDefault="00C477CD" w:rsidP="00047E57">
      <w:pPr>
        <w:tabs>
          <w:tab w:val="left" w:pos="6312"/>
        </w:tabs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152C91" wp14:editId="37CFED86">
                <wp:simplePos x="0" y="0"/>
                <wp:positionH relativeFrom="column">
                  <wp:posOffset>3184525</wp:posOffset>
                </wp:positionH>
                <wp:positionV relativeFrom="paragraph">
                  <wp:posOffset>15875</wp:posOffset>
                </wp:positionV>
                <wp:extent cx="601345" cy="0"/>
                <wp:effectExtent l="8255" t="6985" r="9525" b="12065"/>
                <wp:wrapNone/>
                <wp:docPr id="6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C7A75" id="AutoShape 21" o:spid="_x0000_s1026" type="#_x0000_t32" style="position:absolute;margin-left:250.75pt;margin-top:1.25pt;width:47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"/>
            </w:pict>
          </mc:Fallback>
        </mc:AlternateContent>
      </w:r>
      <w:r w:rsidR="00047E57">
        <w:rPr>
          <w:sz w:val="24"/>
          <w:lang w:val="hr-HR"/>
        </w:rPr>
        <w:tab/>
        <w:t xml:space="preserve">104,2 </w:t>
      </w:r>
      <w:r w:rsidR="009E06B1">
        <w:rPr>
          <w:sz w:val="24"/>
          <w:lang w:val="hr-HR"/>
        </w:rPr>
        <w:t>ured</w:t>
      </w:r>
    </w:p>
    <w:p w14:paraId="7A63DA84" w14:textId="77777777" w:rsidR="00047E57" w:rsidRDefault="00047E57" w:rsidP="00047E57">
      <w:pPr>
        <w:tabs>
          <w:tab w:val="left" w:pos="6312"/>
        </w:tabs>
        <w:rPr>
          <w:sz w:val="24"/>
          <w:lang w:val="hr-HR"/>
        </w:rPr>
      </w:pPr>
      <w:r>
        <w:rPr>
          <w:sz w:val="24"/>
          <w:lang w:val="hr-HR"/>
        </w:rPr>
        <w:tab/>
      </w:r>
    </w:p>
    <w:p w14:paraId="63C2FF79" w14:textId="77777777" w:rsidR="00047E57" w:rsidRDefault="00047E57" w:rsidP="00047E57">
      <w:pPr>
        <w:rPr>
          <w:sz w:val="24"/>
          <w:lang w:val="hr-HR"/>
        </w:rPr>
      </w:pPr>
    </w:p>
    <w:p w14:paraId="4ACFB92C" w14:textId="6A3B07BA" w:rsidR="00047E57" w:rsidRDefault="00C477CD" w:rsidP="00047E57">
      <w:pPr>
        <w:tabs>
          <w:tab w:val="left" w:pos="6340"/>
        </w:tabs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B7876" wp14:editId="008682DB">
                <wp:simplePos x="0" y="0"/>
                <wp:positionH relativeFrom="column">
                  <wp:posOffset>3184525</wp:posOffset>
                </wp:positionH>
                <wp:positionV relativeFrom="paragraph">
                  <wp:posOffset>89535</wp:posOffset>
                </wp:positionV>
                <wp:extent cx="601345" cy="0"/>
                <wp:effectExtent l="8255" t="5715" r="9525" b="13335"/>
                <wp:wrapNone/>
                <wp:docPr id="6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F221C" id="AutoShape 22" o:spid="_x0000_s1026" type="#_x0000_t32" style="position:absolute;margin-left:250.75pt;margin-top:7.05pt;width:47.3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"/>
            </w:pict>
          </mc:Fallback>
        </mc:AlternateContent>
      </w:r>
      <w:r w:rsidR="00047E57">
        <w:rPr>
          <w:sz w:val="24"/>
          <w:lang w:val="hr-HR"/>
        </w:rPr>
        <w:tab/>
        <w:t xml:space="preserve">105,1 </w:t>
      </w:r>
      <w:r w:rsidR="009E06B1">
        <w:rPr>
          <w:sz w:val="24"/>
          <w:lang w:val="hr-HR"/>
        </w:rPr>
        <w:t>ured</w:t>
      </w:r>
    </w:p>
    <w:p w14:paraId="1DFF9C43" w14:textId="77777777" w:rsidR="00047E57" w:rsidRDefault="00047E57" w:rsidP="00047E57">
      <w:pPr>
        <w:tabs>
          <w:tab w:val="left" w:pos="6340"/>
        </w:tabs>
        <w:rPr>
          <w:sz w:val="24"/>
          <w:lang w:val="hr-HR"/>
        </w:rPr>
      </w:pPr>
      <w:r>
        <w:rPr>
          <w:sz w:val="24"/>
          <w:lang w:val="hr-HR"/>
        </w:rPr>
        <w:tab/>
      </w:r>
    </w:p>
    <w:p w14:paraId="721A708E" w14:textId="1CA9B787" w:rsidR="00047E57" w:rsidRDefault="00C477CD" w:rsidP="00047E57">
      <w:pPr>
        <w:tabs>
          <w:tab w:val="left" w:pos="6340"/>
        </w:tabs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293324" wp14:editId="1B6BF9D4">
                <wp:simplePos x="0" y="0"/>
                <wp:positionH relativeFrom="column">
                  <wp:posOffset>3183890</wp:posOffset>
                </wp:positionH>
                <wp:positionV relativeFrom="paragraph">
                  <wp:posOffset>101600</wp:posOffset>
                </wp:positionV>
                <wp:extent cx="601980" cy="0"/>
                <wp:effectExtent l="7620" t="6350" r="9525" b="12700"/>
                <wp:wrapNone/>
                <wp:docPr id="6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9FBDA" id="AutoShape 23" o:spid="_x0000_s1026" type="#_x0000_t32" style="position:absolute;margin-left:250.7pt;margin-top:8pt;width:47.4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"/>
            </w:pict>
          </mc:Fallback>
        </mc:AlternateContent>
      </w:r>
      <w:r w:rsidR="00047E57">
        <w:rPr>
          <w:sz w:val="24"/>
          <w:lang w:val="hr-HR"/>
        </w:rPr>
        <w:tab/>
        <w:t>106,</w:t>
      </w:r>
      <w:r w:rsidR="009E06B1">
        <w:rPr>
          <w:sz w:val="24"/>
          <w:lang w:val="hr-HR"/>
        </w:rPr>
        <w:t>3</w:t>
      </w:r>
      <w:r w:rsidR="00047E57">
        <w:rPr>
          <w:sz w:val="24"/>
          <w:lang w:val="hr-HR"/>
        </w:rPr>
        <w:t xml:space="preserve"> </w:t>
      </w:r>
      <w:r w:rsidR="009E06B1">
        <w:rPr>
          <w:sz w:val="24"/>
          <w:lang w:val="hr-HR"/>
        </w:rPr>
        <w:t>dvorana za sastanke</w:t>
      </w:r>
    </w:p>
    <w:p w14:paraId="3E49A267" w14:textId="3D1A3759" w:rsidR="009E06B1" w:rsidRDefault="009E06B1" w:rsidP="00047E57">
      <w:pPr>
        <w:tabs>
          <w:tab w:val="left" w:pos="6424"/>
        </w:tabs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CA1C1D" wp14:editId="04F72875">
                <wp:simplePos x="0" y="0"/>
                <wp:positionH relativeFrom="column">
                  <wp:posOffset>3230880</wp:posOffset>
                </wp:positionH>
                <wp:positionV relativeFrom="paragraph">
                  <wp:posOffset>506730</wp:posOffset>
                </wp:positionV>
                <wp:extent cx="612140" cy="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4037C" id="Straight Connector 82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39.9pt" to="302.6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26362080" w14:textId="77777777" w:rsidR="009E06B1" w:rsidRDefault="009E06B1" w:rsidP="00047E57">
      <w:pPr>
        <w:tabs>
          <w:tab w:val="left" w:pos="6424"/>
        </w:tabs>
        <w:rPr>
          <w:sz w:val="24"/>
          <w:lang w:val="hr-HR"/>
        </w:rPr>
      </w:pPr>
    </w:p>
    <w:p w14:paraId="07F89DBD" w14:textId="38D1DCB8" w:rsidR="009E06B1" w:rsidRDefault="009E06B1" w:rsidP="009E06B1">
      <w:pPr>
        <w:tabs>
          <w:tab w:val="left" w:pos="6424"/>
        </w:tabs>
        <w:rPr>
          <w:sz w:val="24"/>
          <w:lang w:val="hr-HR"/>
        </w:rPr>
      </w:pPr>
      <w:r>
        <w:rPr>
          <w:sz w:val="24"/>
          <w:lang w:val="hr-HR"/>
        </w:rPr>
        <w:tab/>
        <w:t>107,2 spavaonica</w:t>
      </w:r>
    </w:p>
    <w:p w14:paraId="7B5CFCF4" w14:textId="67C7FD9A" w:rsidR="009E06B1" w:rsidRPr="009E06B1" w:rsidRDefault="009E06B1" w:rsidP="009E06B1">
      <w:pPr>
        <w:tabs>
          <w:tab w:val="left" w:pos="6555"/>
        </w:tabs>
        <w:rPr>
          <w:sz w:val="24"/>
          <w:lang w:val="hr-HR"/>
        </w:rPr>
        <w:sectPr w:rsidR="009E06B1" w:rsidRPr="009E06B1">
          <w:headerReference w:type="default" r:id="rId13"/>
          <w:pgSz w:w="11907" w:h="16840"/>
          <w:pgMar w:top="1418" w:right="851" w:bottom="851" w:left="1418" w:header="567" w:footer="567" w:gutter="0"/>
          <w:cols w:space="720"/>
        </w:sectPr>
      </w:pPr>
      <w:r>
        <w:rPr>
          <w:sz w:val="24"/>
          <w:lang w:val="hr-HR"/>
        </w:rPr>
        <w:tab/>
      </w:r>
    </w:p>
    <w:p w14:paraId="39612922" w14:textId="77777777" w:rsidR="007B73C9" w:rsidRDefault="007B73C9">
      <w:pPr>
        <w:spacing w:before="120"/>
        <w:ind w:left="1560" w:hanging="1560"/>
        <w:rPr>
          <w:sz w:val="24"/>
          <w:lang w:val="hr-HR"/>
        </w:rPr>
      </w:pPr>
    </w:p>
    <w:p w14:paraId="5F73C701" w14:textId="77777777" w:rsidR="007B73C9" w:rsidRDefault="007B73C9">
      <w:pPr>
        <w:spacing w:before="120"/>
        <w:rPr>
          <w:sz w:val="24"/>
          <w:lang w:val="hr-HR"/>
        </w:rPr>
      </w:pPr>
    </w:p>
    <w:p w14:paraId="77A66067" w14:textId="5AB3A177" w:rsidR="007B73C9" w:rsidRPr="00D240E2" w:rsidRDefault="007B73C9" w:rsidP="000E6BE3">
      <w:pPr>
        <w:pStyle w:val="stil"/>
        <w:outlineLvl w:val="0"/>
      </w:pPr>
      <w:bookmarkStart w:id="6" w:name="_Toc73291504"/>
      <w:r w:rsidRPr="00D240E2">
        <w:t>TEHNIČKO RJEŠENJE</w:t>
      </w:r>
      <w:bookmarkEnd w:id="6"/>
    </w:p>
    <w:p w14:paraId="44CD56F7" w14:textId="77777777" w:rsidR="007B73C9" w:rsidRDefault="007B73C9">
      <w:pPr>
        <w:spacing w:before="120"/>
        <w:rPr>
          <w:sz w:val="24"/>
          <w:lang w:val="hr-HR"/>
        </w:rPr>
      </w:pPr>
    </w:p>
    <w:p w14:paraId="148E0BD6" w14:textId="16FAEAD7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7" w:name="_Toc73291505"/>
      <w:r w:rsidRPr="00D240E2">
        <w:rPr>
          <w:b/>
          <w:sz w:val="24"/>
          <w:lang w:val="hr-HR"/>
        </w:rPr>
        <w:t>Tehnički opis:</w:t>
      </w:r>
      <w:bookmarkEnd w:id="7"/>
    </w:p>
    <w:p w14:paraId="59EE1F77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Natuknice:</w:t>
      </w:r>
    </w:p>
    <w:p w14:paraId="1F3A0AE0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Što se radi</w:t>
      </w:r>
    </w:p>
    <w:p w14:paraId="10BFE368" w14:textId="25701336" w:rsidR="00090162" w:rsidRDefault="00090162" w:rsidP="00090162">
      <w:pPr>
        <w:spacing w:before="120"/>
        <w:ind w:left="851"/>
        <w:rPr>
          <w:sz w:val="24"/>
          <w:lang w:val="hr-HR"/>
        </w:rPr>
      </w:pPr>
      <w:r>
        <w:rPr>
          <w:sz w:val="24"/>
          <w:lang w:val="hr-HR"/>
        </w:rPr>
        <w:t xml:space="preserve">Naručitelj </w:t>
      </w:r>
      <w:r w:rsidR="00CC1983">
        <w:rPr>
          <w:sz w:val="24"/>
          <w:lang w:val="hr-HR"/>
        </w:rPr>
        <w:t xml:space="preserve">Javne vatrogasne postrojbe Križevci </w:t>
      </w:r>
      <w:r w:rsidR="00F76397">
        <w:rPr>
          <w:sz w:val="24"/>
          <w:lang w:val="hr-HR"/>
        </w:rPr>
        <w:t>želi u svojoj zgradi izvesti telefonsku mrežu i računalnu mrežu.</w:t>
      </w:r>
    </w:p>
    <w:p w14:paraId="2C83D0D1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Po kojim kriterijima korisnika</w:t>
      </w:r>
    </w:p>
    <w:p w14:paraId="57EEB911" w14:textId="1B4C47F7" w:rsidR="00F76397" w:rsidRDefault="00CC1983" w:rsidP="00F76397">
      <w:pPr>
        <w:spacing w:before="120"/>
        <w:ind w:left="851"/>
        <w:rPr>
          <w:sz w:val="24"/>
          <w:lang w:val="hr-HR"/>
        </w:rPr>
      </w:pPr>
      <w:r>
        <w:rPr>
          <w:sz w:val="24"/>
          <w:lang w:val="hr-HR"/>
        </w:rPr>
        <w:t xml:space="preserve">Direktor </w:t>
      </w:r>
      <w:r w:rsidR="00F76397">
        <w:rPr>
          <w:sz w:val="24"/>
          <w:lang w:val="hr-HR"/>
        </w:rPr>
        <w:t>je osoba zaposlena u punom radnom vremenu</w:t>
      </w:r>
      <w:r w:rsidR="00756234">
        <w:rPr>
          <w:sz w:val="24"/>
          <w:lang w:val="hr-HR"/>
        </w:rPr>
        <w:t xml:space="preserve"> </w:t>
      </w:r>
      <w:r w:rsidR="00F76397">
        <w:rPr>
          <w:sz w:val="24"/>
          <w:lang w:val="hr-HR"/>
        </w:rPr>
        <w:t>te će se</w:t>
      </w:r>
      <w:r>
        <w:rPr>
          <w:sz w:val="24"/>
          <w:lang w:val="hr-HR"/>
        </w:rPr>
        <w:t xml:space="preserve"> </w:t>
      </w:r>
      <w:r w:rsidR="00F76397">
        <w:rPr>
          <w:sz w:val="24"/>
          <w:lang w:val="hr-HR"/>
        </w:rPr>
        <w:t xml:space="preserve">u njegovom prostoru izvesti </w:t>
      </w:r>
      <w:r>
        <w:rPr>
          <w:sz w:val="24"/>
          <w:lang w:val="hr-HR"/>
        </w:rPr>
        <w:t>dva</w:t>
      </w:r>
      <w:r w:rsidR="00F76397">
        <w:rPr>
          <w:sz w:val="24"/>
          <w:lang w:val="hr-HR"/>
        </w:rPr>
        <w:t xml:space="preserve"> telefonsk</w:t>
      </w:r>
      <w:r>
        <w:rPr>
          <w:sz w:val="24"/>
          <w:lang w:val="hr-HR"/>
        </w:rPr>
        <w:t>a</w:t>
      </w:r>
      <w:r w:rsidR="00F76397">
        <w:rPr>
          <w:sz w:val="24"/>
          <w:lang w:val="hr-HR"/>
        </w:rPr>
        <w:t xml:space="preserve"> i </w:t>
      </w:r>
      <w:r>
        <w:rPr>
          <w:sz w:val="24"/>
          <w:lang w:val="hr-HR"/>
        </w:rPr>
        <w:t>dva</w:t>
      </w:r>
      <w:r w:rsidR="00F76397">
        <w:rPr>
          <w:sz w:val="24"/>
          <w:lang w:val="hr-HR"/>
        </w:rPr>
        <w:t xml:space="preserve"> računaln</w:t>
      </w:r>
      <w:r>
        <w:rPr>
          <w:sz w:val="24"/>
          <w:lang w:val="hr-HR"/>
        </w:rPr>
        <w:t>a</w:t>
      </w:r>
      <w:r w:rsidR="00F76397">
        <w:rPr>
          <w:sz w:val="24"/>
          <w:lang w:val="hr-HR"/>
        </w:rPr>
        <w:t xml:space="preserve"> priključ</w:t>
      </w:r>
      <w:r>
        <w:rPr>
          <w:sz w:val="24"/>
          <w:lang w:val="hr-HR"/>
        </w:rPr>
        <w:t>ka</w:t>
      </w:r>
      <w:r w:rsidR="00F76397">
        <w:rPr>
          <w:sz w:val="24"/>
          <w:lang w:val="hr-HR"/>
        </w:rPr>
        <w:t xml:space="preserve">. Većinu upravnih poslova obavlja </w:t>
      </w:r>
      <w:r>
        <w:rPr>
          <w:sz w:val="24"/>
          <w:lang w:val="hr-HR"/>
        </w:rPr>
        <w:t>tajnica</w:t>
      </w:r>
      <w:r w:rsidR="00F76397">
        <w:rPr>
          <w:sz w:val="24"/>
          <w:lang w:val="hr-HR"/>
        </w:rPr>
        <w:t xml:space="preserve"> te stoga u nje</w:t>
      </w:r>
      <w:r>
        <w:rPr>
          <w:sz w:val="24"/>
          <w:lang w:val="hr-HR"/>
        </w:rPr>
        <w:t>zinom</w:t>
      </w:r>
      <w:r w:rsidR="00F76397">
        <w:rPr>
          <w:sz w:val="24"/>
          <w:lang w:val="hr-HR"/>
        </w:rPr>
        <w:t xml:space="preserve"> prostoru potrebno smjestiti telefonsk</w:t>
      </w:r>
      <w:r w:rsidR="00756234">
        <w:rPr>
          <w:sz w:val="24"/>
          <w:lang w:val="hr-HR"/>
        </w:rPr>
        <w:t>u</w:t>
      </w:r>
      <w:r w:rsidR="00F76397">
        <w:rPr>
          <w:sz w:val="24"/>
          <w:lang w:val="hr-HR"/>
        </w:rPr>
        <w:t xml:space="preserve"> central</w:t>
      </w:r>
      <w:r w:rsidR="00756234">
        <w:rPr>
          <w:sz w:val="24"/>
          <w:lang w:val="hr-HR"/>
        </w:rPr>
        <w:t>u</w:t>
      </w:r>
      <w:r w:rsidR="001124E7">
        <w:rPr>
          <w:sz w:val="24"/>
          <w:lang w:val="hr-HR"/>
        </w:rPr>
        <w:t xml:space="preserve"> i dva računalna priključka</w:t>
      </w:r>
      <w:r w:rsidR="00F76397">
        <w:rPr>
          <w:sz w:val="24"/>
          <w:lang w:val="hr-HR"/>
        </w:rPr>
        <w:t>. Dvorana za sastanke</w:t>
      </w:r>
      <w:r w:rsidR="00F95478">
        <w:rPr>
          <w:sz w:val="24"/>
          <w:lang w:val="hr-HR"/>
        </w:rPr>
        <w:t xml:space="preserve"> (106)</w:t>
      </w:r>
      <w:r w:rsidR="00F76397">
        <w:rPr>
          <w:sz w:val="24"/>
          <w:lang w:val="hr-HR"/>
        </w:rPr>
        <w:t xml:space="preserve"> koristi se za okupljanja, za prezentacije i različite sastanke. U njoj je potrebno izvesti </w:t>
      </w:r>
      <w:r w:rsidR="000B33F8">
        <w:rPr>
          <w:sz w:val="24"/>
          <w:lang w:val="hr-HR"/>
        </w:rPr>
        <w:t>tri</w:t>
      </w:r>
      <w:r w:rsidR="00F76397">
        <w:rPr>
          <w:sz w:val="24"/>
          <w:lang w:val="hr-HR"/>
        </w:rPr>
        <w:t xml:space="preserve"> telefonsk</w:t>
      </w:r>
      <w:r w:rsidR="000B33F8">
        <w:rPr>
          <w:sz w:val="24"/>
          <w:lang w:val="hr-HR"/>
        </w:rPr>
        <w:t>a</w:t>
      </w:r>
      <w:r w:rsidR="00F76397">
        <w:rPr>
          <w:sz w:val="24"/>
          <w:lang w:val="hr-HR"/>
        </w:rPr>
        <w:t xml:space="preserve"> i </w:t>
      </w:r>
      <w:r w:rsidR="000B33F8">
        <w:rPr>
          <w:sz w:val="24"/>
          <w:lang w:val="hr-HR"/>
        </w:rPr>
        <w:t>četiri</w:t>
      </w:r>
      <w:r w:rsidR="00F76397">
        <w:rPr>
          <w:sz w:val="24"/>
          <w:lang w:val="hr-HR"/>
        </w:rPr>
        <w:t xml:space="preserve"> računalna priključka</w:t>
      </w:r>
      <w:r w:rsidR="001124E7">
        <w:rPr>
          <w:sz w:val="24"/>
          <w:lang w:val="hr-HR"/>
        </w:rPr>
        <w:t>. U prostoru</w:t>
      </w:r>
      <w:r w:rsidR="00F95478">
        <w:rPr>
          <w:sz w:val="24"/>
          <w:lang w:val="hr-HR"/>
        </w:rPr>
        <w:t xml:space="preserve"> br. 12 (103), ured</w:t>
      </w:r>
      <w:r w:rsidR="001124E7">
        <w:rPr>
          <w:sz w:val="24"/>
          <w:lang w:val="hr-HR"/>
        </w:rPr>
        <w:t xml:space="preserve"> računovodstva</w:t>
      </w:r>
      <w:r w:rsidR="00F95478">
        <w:rPr>
          <w:sz w:val="24"/>
          <w:lang w:val="hr-HR"/>
        </w:rPr>
        <w:t>,</w:t>
      </w:r>
      <w:r w:rsidR="001124E7">
        <w:rPr>
          <w:sz w:val="24"/>
          <w:lang w:val="hr-HR"/>
        </w:rPr>
        <w:t xml:space="preserve"> rad</w:t>
      </w:r>
      <w:r w:rsidR="00F95478">
        <w:rPr>
          <w:sz w:val="24"/>
          <w:lang w:val="hr-HR"/>
        </w:rPr>
        <w:t>i jedan</w:t>
      </w:r>
      <w:r w:rsidR="001124E7">
        <w:rPr>
          <w:sz w:val="24"/>
          <w:lang w:val="hr-HR"/>
        </w:rPr>
        <w:t xml:space="preserve"> zaposlenik te </w:t>
      </w:r>
      <w:r w:rsidR="00F95478">
        <w:rPr>
          <w:sz w:val="24"/>
          <w:lang w:val="hr-HR"/>
        </w:rPr>
        <w:t>je</w:t>
      </w:r>
      <w:r w:rsidR="001124E7">
        <w:rPr>
          <w:sz w:val="24"/>
          <w:lang w:val="hr-HR"/>
        </w:rPr>
        <w:t xml:space="preserve"> </w:t>
      </w:r>
      <w:r w:rsidR="00F95478">
        <w:rPr>
          <w:sz w:val="24"/>
          <w:lang w:val="hr-HR"/>
        </w:rPr>
        <w:t>po</w:t>
      </w:r>
      <w:r w:rsidR="001124E7">
        <w:rPr>
          <w:sz w:val="24"/>
          <w:lang w:val="hr-HR"/>
        </w:rPr>
        <w:t>treba</w:t>
      </w:r>
      <w:r w:rsidR="00F95478">
        <w:rPr>
          <w:sz w:val="24"/>
          <w:lang w:val="hr-HR"/>
        </w:rPr>
        <w:t>n</w:t>
      </w:r>
      <w:r w:rsidR="001124E7">
        <w:rPr>
          <w:sz w:val="24"/>
          <w:lang w:val="hr-HR"/>
        </w:rPr>
        <w:t xml:space="preserve"> jedan telefonski i jedan računalni priključak. U prostor</w:t>
      </w:r>
      <w:r w:rsidR="00F95478">
        <w:rPr>
          <w:sz w:val="24"/>
          <w:lang w:val="hr-HR"/>
        </w:rPr>
        <w:t>ima br. 13 i 14 (104, 105),</w:t>
      </w:r>
      <w:r w:rsidR="001124E7">
        <w:rPr>
          <w:sz w:val="24"/>
          <w:lang w:val="hr-HR"/>
        </w:rPr>
        <w:t xml:space="preserve"> radi jedna osoba koju će se osigurati</w:t>
      </w:r>
      <w:r w:rsidR="00F95478">
        <w:rPr>
          <w:sz w:val="24"/>
          <w:lang w:val="hr-HR"/>
        </w:rPr>
        <w:t xml:space="preserve"> po</w:t>
      </w:r>
      <w:r w:rsidR="001124E7">
        <w:rPr>
          <w:sz w:val="24"/>
          <w:lang w:val="hr-HR"/>
        </w:rPr>
        <w:t xml:space="preserve"> jedan telefonski i jedan računalni priključak. U prostoru  </w:t>
      </w:r>
      <w:r w:rsidR="00F95478">
        <w:rPr>
          <w:sz w:val="24"/>
          <w:lang w:val="hr-HR"/>
        </w:rPr>
        <w:t>blagovaonice i spremišta nije potrebno osigurati telefonski i računalni priključak. U prostoru spavaonice (107) potrebno je osigurati dva telefonska i dva računalna priključka.</w:t>
      </w:r>
    </w:p>
    <w:p w14:paraId="7C3EA487" w14:textId="32F4546A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Da li je poštovan idejni projekt</w:t>
      </w:r>
    </w:p>
    <w:p w14:paraId="0A3AC9B4" w14:textId="77777777" w:rsidR="001124E7" w:rsidRDefault="001124E7" w:rsidP="001124E7">
      <w:pPr>
        <w:spacing w:before="120"/>
        <w:ind w:left="851"/>
        <w:rPr>
          <w:sz w:val="24"/>
          <w:lang w:val="hr-HR"/>
        </w:rPr>
      </w:pPr>
      <w:r>
        <w:rPr>
          <w:sz w:val="24"/>
          <w:lang w:val="hr-HR"/>
        </w:rPr>
        <w:t>Idejnim projektom poštivani su zahtjevi korisnika.</w:t>
      </w:r>
    </w:p>
    <w:p w14:paraId="205EF93D" w14:textId="77777777" w:rsidR="00117B82" w:rsidRDefault="007B73C9" w:rsidP="00117B82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Kako je riješeno</w:t>
      </w:r>
    </w:p>
    <w:p w14:paraId="73EC8F1E" w14:textId="20921C93" w:rsidR="00AD050F" w:rsidRPr="00117B82" w:rsidRDefault="00AD050F" w:rsidP="00117B82">
      <w:pPr>
        <w:spacing w:before="120"/>
        <w:ind w:left="851"/>
        <w:rPr>
          <w:sz w:val="24"/>
          <w:lang w:val="hr-HR"/>
        </w:rPr>
      </w:pPr>
      <w:r w:rsidRPr="00117B82">
        <w:rPr>
          <w:sz w:val="24"/>
          <w:szCs w:val="24"/>
        </w:rPr>
        <w:t xml:space="preserve">Cilj je napraviti Ethernet LAN 100 Base TX mrežu za zgradu </w:t>
      </w:r>
      <w:r w:rsidR="00CC1983" w:rsidRPr="00117B82">
        <w:rPr>
          <w:sz w:val="24"/>
          <w:szCs w:val="24"/>
        </w:rPr>
        <w:t>Javne vatrogasne postrojbe Križevci</w:t>
      </w:r>
      <w:r w:rsidRPr="00117B82">
        <w:rPr>
          <w:sz w:val="24"/>
          <w:szCs w:val="24"/>
        </w:rPr>
        <w:t>. Projekt je prilagođen korisničkim potrebama te namjeni prostorija, pri čemu je u potpunosti poštovan idejni projekt objekta. Kabliranje se izvodi po kriterijima strukturnog kabliranja.</w:t>
      </w:r>
      <w:r w:rsidR="00CC1983" w:rsidRPr="00117B82">
        <w:rPr>
          <w:sz w:val="24"/>
          <w:szCs w:val="24"/>
        </w:rPr>
        <w:t xml:space="preserve"> </w:t>
      </w:r>
      <w:r w:rsidRPr="00117B82">
        <w:rPr>
          <w:sz w:val="24"/>
          <w:szCs w:val="24"/>
        </w:rPr>
        <w:t>Obzirom da je zgrada postojeća,</w:t>
      </w:r>
      <w:r w:rsidR="00F95478" w:rsidRPr="00117B82">
        <w:rPr>
          <w:sz w:val="24"/>
          <w:szCs w:val="24"/>
        </w:rPr>
        <w:t xml:space="preserve"> izgrađena 1980. godine,</w:t>
      </w:r>
      <w:r w:rsidRPr="00117B82">
        <w:rPr>
          <w:sz w:val="24"/>
          <w:szCs w:val="24"/>
        </w:rPr>
        <w:t xml:space="preserve"> kabeli se razvode nadžbukno u kanalicama te se tako vode kroz cijeli objekt. Broj priključnica po sobama zadovoljava kriterije i zahtjeve korisnika. Aktivna mrežna oprema i prespojni paneli smještaju se u komunikacijske ormare sa staklenim vratima, kako bi se spriječilo neovlašteno rukovanje opremom i prespajanjem. Obzirom da zgrada ima </w:t>
      </w:r>
      <w:r w:rsidR="00F95478" w:rsidRPr="00117B82">
        <w:rPr>
          <w:sz w:val="24"/>
          <w:szCs w:val="24"/>
        </w:rPr>
        <w:t>dvije</w:t>
      </w:r>
      <w:r w:rsidRPr="00117B82">
        <w:rPr>
          <w:sz w:val="24"/>
          <w:szCs w:val="24"/>
        </w:rPr>
        <w:t xml:space="preserve"> etaž</w:t>
      </w:r>
      <w:r w:rsidR="00F95478" w:rsidRPr="00117B82">
        <w:rPr>
          <w:sz w:val="24"/>
          <w:szCs w:val="24"/>
        </w:rPr>
        <w:t>e</w:t>
      </w:r>
      <w:r w:rsidRPr="00117B82">
        <w:rPr>
          <w:sz w:val="24"/>
          <w:szCs w:val="24"/>
        </w:rPr>
        <w:t xml:space="preserve">, </w:t>
      </w:r>
      <w:r w:rsidR="00F95478" w:rsidRPr="00117B82">
        <w:rPr>
          <w:sz w:val="24"/>
          <w:szCs w:val="24"/>
        </w:rPr>
        <w:t xml:space="preserve">ali predmetni prostor se nalazi samo u jednoj etaži pa </w:t>
      </w:r>
      <w:r w:rsidRPr="00117B82">
        <w:rPr>
          <w:sz w:val="24"/>
          <w:szCs w:val="24"/>
        </w:rPr>
        <w:t>nema potrebe za vertikalnom mrežom. Za horizontalnu mrežu koristi se UTP kabel CAT 6 za 100Base-TX LAN mrežu (100 Mb/s).</w:t>
      </w:r>
    </w:p>
    <w:p w14:paraId="43AC0C4D" w14:textId="1F13B810" w:rsidR="001124E7" w:rsidRPr="00F95544" w:rsidRDefault="00AD050F" w:rsidP="001124E7">
      <w:pPr>
        <w:spacing w:before="120"/>
        <w:ind w:left="851"/>
        <w:rPr>
          <w:sz w:val="24"/>
          <w:szCs w:val="24"/>
          <w:lang w:val="hr-HR"/>
        </w:rPr>
      </w:pPr>
      <w:r w:rsidRPr="00F95544">
        <w:rPr>
          <w:sz w:val="24"/>
          <w:szCs w:val="24"/>
          <w:lang w:val="hr-HR"/>
        </w:rPr>
        <w:t>Osim toga, izvodi se i telefonska mreža</w:t>
      </w:r>
      <w:r w:rsidR="002E2A3D" w:rsidRPr="00F95544">
        <w:rPr>
          <w:sz w:val="24"/>
          <w:szCs w:val="24"/>
          <w:lang w:val="hr-HR"/>
        </w:rPr>
        <w:t xml:space="preserve"> sa dva telefonska priključka</w:t>
      </w:r>
      <w:r w:rsidRPr="00F95544">
        <w:rPr>
          <w:sz w:val="24"/>
          <w:szCs w:val="24"/>
          <w:lang w:val="hr-HR"/>
        </w:rPr>
        <w:t>. U svaku prostoriju potrebno je dovesti vanjski priključak</w:t>
      </w:r>
      <w:r w:rsidR="0060587B" w:rsidRPr="00F95544">
        <w:rPr>
          <w:sz w:val="24"/>
          <w:szCs w:val="24"/>
          <w:lang w:val="hr-HR"/>
        </w:rPr>
        <w:t>.</w:t>
      </w:r>
    </w:p>
    <w:p w14:paraId="3A60BAB8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Način primjene strukturnog kabliranja</w:t>
      </w:r>
    </w:p>
    <w:p w14:paraId="2BE7E908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Specifičnost računalne mreže</w:t>
      </w:r>
    </w:p>
    <w:p w14:paraId="7AE3969E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lastRenderedPageBreak/>
        <w:t>Specifičnost telefonske mreže</w:t>
      </w:r>
    </w:p>
    <w:p w14:paraId="08162CE1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Način izvođenja instalacije (nadžbukno, kanalice)</w:t>
      </w:r>
    </w:p>
    <w:p w14:paraId="55C4626B" w14:textId="77777777" w:rsidR="001124E7" w:rsidRDefault="001124E7" w:rsidP="001124E7">
      <w:pPr>
        <w:spacing w:before="120"/>
        <w:ind w:left="568"/>
        <w:rPr>
          <w:sz w:val="24"/>
          <w:lang w:val="hr-HR"/>
        </w:rPr>
      </w:pPr>
      <w:r>
        <w:rPr>
          <w:sz w:val="24"/>
          <w:lang w:val="hr-HR"/>
        </w:rPr>
        <w:t xml:space="preserve">     Instalacija se postavlja nadžbukno i zaštićuje se kanalicama, obzirom da je zgrada stara i u     građevinskom smislu dovršena.</w:t>
      </w:r>
    </w:p>
    <w:p w14:paraId="6A0082ED" w14:textId="77777777" w:rsidR="007B73C9" w:rsidRDefault="007B73C9" w:rsidP="007D1306">
      <w:pPr>
        <w:numPr>
          <w:ilvl w:val="0"/>
          <w:numId w:val="18"/>
        </w:numPr>
        <w:spacing w:before="120"/>
        <w:rPr>
          <w:sz w:val="24"/>
          <w:lang w:val="hr-HR"/>
        </w:rPr>
      </w:pPr>
      <w:r>
        <w:rPr>
          <w:sz w:val="24"/>
          <w:lang w:val="hr-HR"/>
        </w:rPr>
        <w:t>Tehnički uvjeti za instalaciju</w:t>
      </w:r>
    </w:p>
    <w:p w14:paraId="30ABB90E" w14:textId="77777777" w:rsidR="007B73C9" w:rsidRDefault="007B73C9">
      <w:pPr>
        <w:spacing w:before="120"/>
        <w:rPr>
          <w:sz w:val="24"/>
          <w:lang w:val="hr-HR"/>
        </w:rPr>
      </w:pPr>
    </w:p>
    <w:p w14:paraId="46E72AB2" w14:textId="77777777" w:rsidR="001124E7" w:rsidRDefault="001124E7">
      <w:pPr>
        <w:spacing w:before="120"/>
        <w:rPr>
          <w:sz w:val="24"/>
          <w:lang w:val="hr-HR"/>
        </w:rPr>
      </w:pPr>
    </w:p>
    <w:p w14:paraId="2D5DDBFC" w14:textId="77777777" w:rsidR="001124E7" w:rsidRDefault="001124E7">
      <w:pPr>
        <w:spacing w:before="120"/>
        <w:rPr>
          <w:sz w:val="24"/>
          <w:lang w:val="hr-HR"/>
        </w:rPr>
      </w:pPr>
    </w:p>
    <w:p w14:paraId="04CD2CEA" w14:textId="77777777" w:rsidR="001124E7" w:rsidRDefault="001124E7">
      <w:pPr>
        <w:spacing w:before="120"/>
        <w:rPr>
          <w:sz w:val="24"/>
          <w:lang w:val="hr-HR"/>
        </w:rPr>
      </w:pPr>
    </w:p>
    <w:p w14:paraId="4E40C2BB" w14:textId="77777777" w:rsidR="001124E7" w:rsidRDefault="001124E7">
      <w:pPr>
        <w:spacing w:before="120"/>
        <w:rPr>
          <w:sz w:val="24"/>
          <w:lang w:val="hr-HR"/>
        </w:rPr>
      </w:pPr>
    </w:p>
    <w:p w14:paraId="257B62D7" w14:textId="55938120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8" w:name="_Toc73291506"/>
      <w:r w:rsidRPr="00D240E2">
        <w:rPr>
          <w:b/>
          <w:sz w:val="24"/>
          <w:lang w:val="hr-HR"/>
        </w:rPr>
        <w:t>Korištene norme:</w:t>
      </w:r>
      <w:bookmarkEnd w:id="8"/>
    </w:p>
    <w:p w14:paraId="098BA2F5" w14:textId="77777777" w:rsidR="007B73C9" w:rsidRDefault="007B73C9">
      <w:pPr>
        <w:spacing w:before="120"/>
        <w:rPr>
          <w:sz w:val="24"/>
          <w:lang w:val="hr-HR"/>
        </w:rPr>
      </w:pPr>
    </w:p>
    <w:p w14:paraId="4CF7441B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Projekt, oprema, radovi</w:t>
      </w:r>
    </w:p>
    <w:p w14:paraId="44FC9501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ISO/IEC: 11801, 750, 1082, 8802x, 10040, 10164, 10165.</w:t>
      </w:r>
    </w:p>
    <w:p w14:paraId="28ED0EFF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EIA/TIA: 568, 569, TSB36, TSB40, USOC.</w:t>
      </w:r>
    </w:p>
    <w:p w14:paraId="296518FE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br w:type="page"/>
      </w:r>
    </w:p>
    <w:p w14:paraId="267C7F46" w14:textId="77777777" w:rsidR="007B73C9" w:rsidRDefault="007B73C9">
      <w:pPr>
        <w:spacing w:before="120"/>
        <w:rPr>
          <w:sz w:val="24"/>
          <w:lang w:val="hr-HR"/>
        </w:rPr>
      </w:pPr>
    </w:p>
    <w:p w14:paraId="112B6059" w14:textId="440815C7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9" w:name="_Toc73291507"/>
      <w:r w:rsidRPr="00D240E2">
        <w:rPr>
          <w:b/>
          <w:sz w:val="24"/>
          <w:lang w:val="hr-HR"/>
        </w:rPr>
        <w:t>Sustav označavanja opreme:</w:t>
      </w:r>
      <w:bookmarkEnd w:id="9"/>
    </w:p>
    <w:p w14:paraId="481BE77C" w14:textId="77777777" w:rsidR="007B73C9" w:rsidRDefault="007B73C9">
      <w:pPr>
        <w:spacing w:before="120"/>
        <w:rPr>
          <w:sz w:val="24"/>
          <w:lang w:val="hr-HR"/>
        </w:rPr>
      </w:pPr>
    </w:p>
    <w:p w14:paraId="718C5FE1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Oprema se označava prema EIA/TIA 11801 i to:</w:t>
      </w:r>
    </w:p>
    <w:p w14:paraId="314720CB" w14:textId="77777777" w:rsidR="007B73C9" w:rsidRDefault="007B73C9">
      <w:pPr>
        <w:spacing w:before="120"/>
        <w:rPr>
          <w:sz w:val="24"/>
          <w:lang w:val="hr-HR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512"/>
      </w:tblGrid>
      <w:tr w:rsidR="007B73C9" w14:paraId="30C42753" w14:textId="77777777">
        <w:tc>
          <w:tcPr>
            <w:tcW w:w="2127" w:type="dxa"/>
          </w:tcPr>
          <w:p w14:paraId="10C1CE83" w14:textId="281230D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</w:p>
        </w:tc>
        <w:tc>
          <w:tcPr>
            <w:tcW w:w="7512" w:type="dxa"/>
          </w:tcPr>
          <w:p w14:paraId="761C24FE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Prespojni ormar </w:t>
            </w:r>
            <w:r w:rsidR="001124E7">
              <w:rPr>
                <w:sz w:val="24"/>
                <w:lang w:val="hr-HR"/>
              </w:rPr>
              <w:t>1</w:t>
            </w:r>
          </w:p>
        </w:tc>
      </w:tr>
      <w:tr w:rsidR="007B73C9" w14:paraId="3AA99394" w14:textId="77777777">
        <w:tc>
          <w:tcPr>
            <w:tcW w:w="2127" w:type="dxa"/>
          </w:tcPr>
          <w:p w14:paraId="70256926" w14:textId="5D1EC5FC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+By-Ez</w:t>
            </w:r>
          </w:p>
        </w:tc>
        <w:tc>
          <w:tcPr>
            <w:tcW w:w="7512" w:type="dxa"/>
          </w:tcPr>
          <w:p w14:paraId="663FDA60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Aktivna oprema Ez, smještena u ormaru TC</w:t>
            </w:r>
            <w:r w:rsidR="001124E7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</w:t>
            </w:r>
            <w:r>
              <w:rPr>
                <w:sz w:val="24"/>
                <w:lang w:val="hr-HR"/>
              </w:rPr>
              <w:br/>
              <w:t>u y-tom redu od vrha sprijeda (By)</w:t>
            </w:r>
          </w:p>
        </w:tc>
      </w:tr>
      <w:tr w:rsidR="007B73C9" w14:paraId="057A80F0" w14:textId="77777777">
        <w:tc>
          <w:tcPr>
            <w:tcW w:w="2127" w:type="dxa"/>
          </w:tcPr>
          <w:p w14:paraId="168F7487" w14:textId="4FFBD6E9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+By-Pz</w:t>
            </w:r>
          </w:p>
        </w:tc>
        <w:tc>
          <w:tcPr>
            <w:tcW w:w="7512" w:type="dxa"/>
          </w:tcPr>
          <w:p w14:paraId="187617C4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Prespojni panel z (Pz), smještena u ormaru TC</w:t>
            </w:r>
            <w:r w:rsidR="001124E7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</w:t>
            </w:r>
            <w:r>
              <w:rPr>
                <w:sz w:val="24"/>
                <w:lang w:val="hr-HR"/>
              </w:rPr>
              <w:br/>
              <w:t>u y-tom redu od vrha sprijeda (By)</w:t>
            </w:r>
          </w:p>
        </w:tc>
      </w:tr>
      <w:tr w:rsidR="007B73C9" w14:paraId="7547D41B" w14:textId="77777777">
        <w:tc>
          <w:tcPr>
            <w:tcW w:w="2127" w:type="dxa"/>
          </w:tcPr>
          <w:p w14:paraId="47B13CA5" w14:textId="789AD18A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+By-Ez-Xu</w:t>
            </w:r>
          </w:p>
        </w:tc>
        <w:tc>
          <w:tcPr>
            <w:tcW w:w="7512" w:type="dxa"/>
          </w:tcPr>
          <w:p w14:paraId="75706E63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Računalni priključak Xu na aktivnoj opremi Ez, smještena u ormaru TC</w:t>
            </w:r>
            <w:r w:rsidR="00696E52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</w:t>
            </w:r>
            <w:r>
              <w:rPr>
                <w:sz w:val="24"/>
                <w:lang w:val="hr-HR"/>
              </w:rPr>
              <w:br/>
              <w:t>u y-tom redu od vrha sprijeda (By)</w:t>
            </w:r>
          </w:p>
        </w:tc>
      </w:tr>
      <w:tr w:rsidR="007B73C9" w14:paraId="4F694FB2" w14:textId="77777777">
        <w:tc>
          <w:tcPr>
            <w:tcW w:w="2127" w:type="dxa"/>
          </w:tcPr>
          <w:p w14:paraId="5FA111A8" w14:textId="61027B10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+By-Pz-Xu</w:t>
            </w:r>
          </w:p>
        </w:tc>
        <w:tc>
          <w:tcPr>
            <w:tcW w:w="7512" w:type="dxa"/>
          </w:tcPr>
          <w:p w14:paraId="412F51FE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Računalni priključak Xu na prespojnom panelu z (Pz), </w:t>
            </w:r>
            <w:r>
              <w:rPr>
                <w:sz w:val="24"/>
                <w:lang w:val="hr-HR"/>
              </w:rPr>
              <w:br/>
              <w:t>smještena u ormaru TC</w:t>
            </w:r>
            <w:r w:rsidR="00696E52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 u y-tom redu od vrha sprijeda (By)</w:t>
            </w:r>
          </w:p>
        </w:tc>
      </w:tr>
      <w:tr w:rsidR="007B73C9" w14:paraId="11AE9319" w14:textId="77777777">
        <w:tc>
          <w:tcPr>
            <w:tcW w:w="2127" w:type="dxa"/>
          </w:tcPr>
          <w:p w14:paraId="16233203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+xxx-Xyy</w:t>
            </w:r>
          </w:p>
        </w:tc>
        <w:tc>
          <w:tcPr>
            <w:tcW w:w="7512" w:type="dxa"/>
          </w:tcPr>
          <w:p w14:paraId="5F426877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Računalni priključak Xyy u sobi xxx</w:t>
            </w:r>
          </w:p>
        </w:tc>
      </w:tr>
      <w:tr w:rsidR="007B73C9" w14:paraId="48EECADC" w14:textId="77777777">
        <w:tc>
          <w:tcPr>
            <w:tcW w:w="2127" w:type="dxa"/>
          </w:tcPr>
          <w:p w14:paraId="714DCED7" w14:textId="790A5FFB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+By-Ez-Tu</w:t>
            </w:r>
          </w:p>
        </w:tc>
        <w:tc>
          <w:tcPr>
            <w:tcW w:w="7512" w:type="dxa"/>
          </w:tcPr>
          <w:p w14:paraId="5105071D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Telefonski priključak Tu na aktivnoj opremi Ez, smještena u ormaru TC</w:t>
            </w:r>
            <w:r w:rsidR="00696E52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</w:t>
            </w:r>
            <w:r>
              <w:rPr>
                <w:sz w:val="24"/>
                <w:lang w:val="hr-HR"/>
              </w:rPr>
              <w:br/>
              <w:t>u y-tom redu od vrha sprijeda (By)</w:t>
            </w:r>
          </w:p>
        </w:tc>
      </w:tr>
      <w:tr w:rsidR="007B73C9" w14:paraId="2E9252F9" w14:textId="77777777">
        <w:tc>
          <w:tcPr>
            <w:tcW w:w="2127" w:type="dxa"/>
          </w:tcPr>
          <w:p w14:paraId="0BE94646" w14:textId="1273235F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</w:t>
            </w:r>
            <w:r w:rsidR="00AD050F">
              <w:rPr>
                <w:sz w:val="24"/>
                <w:lang w:val="hr-HR"/>
              </w:rPr>
              <w:t>x</w:t>
            </w:r>
            <w:r>
              <w:rPr>
                <w:sz w:val="24"/>
                <w:lang w:val="hr-HR"/>
              </w:rPr>
              <w:t>+By-Pz-Tu</w:t>
            </w:r>
          </w:p>
        </w:tc>
        <w:tc>
          <w:tcPr>
            <w:tcW w:w="7512" w:type="dxa"/>
          </w:tcPr>
          <w:p w14:paraId="0F399192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Telefonski priključak Tu na prespojnom panelu z (Pz), </w:t>
            </w:r>
            <w:r>
              <w:rPr>
                <w:sz w:val="24"/>
                <w:lang w:val="hr-HR"/>
              </w:rPr>
              <w:br/>
              <w:t>smještena u ormaru TC</w:t>
            </w:r>
            <w:r w:rsidR="00696E52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, u y-tom redu od vrha sprijeda (By)</w:t>
            </w:r>
          </w:p>
        </w:tc>
      </w:tr>
      <w:tr w:rsidR="007B73C9" w14:paraId="3278A26D" w14:textId="77777777">
        <w:tc>
          <w:tcPr>
            <w:tcW w:w="2127" w:type="dxa"/>
          </w:tcPr>
          <w:p w14:paraId="3E85F87E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+xxx-Tyy</w:t>
            </w:r>
          </w:p>
        </w:tc>
        <w:tc>
          <w:tcPr>
            <w:tcW w:w="7512" w:type="dxa"/>
          </w:tcPr>
          <w:p w14:paraId="349AD20A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Telefonski priključak Tyy u sobi xxx</w:t>
            </w:r>
          </w:p>
        </w:tc>
      </w:tr>
      <w:tr w:rsidR="007B73C9" w14:paraId="4CCD9220" w14:textId="77777777">
        <w:tc>
          <w:tcPr>
            <w:tcW w:w="2127" w:type="dxa"/>
          </w:tcPr>
          <w:p w14:paraId="58FBEC70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-Wxx:yzz</w:t>
            </w:r>
          </w:p>
        </w:tc>
        <w:tc>
          <w:tcPr>
            <w:tcW w:w="7512" w:type="dxa"/>
          </w:tcPr>
          <w:p w14:paraId="53AA7168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Kabel Wxx i u njemu vodič boje zz u plaštu y (ako postoji više plašteva)</w:t>
            </w:r>
            <w:r>
              <w:rPr>
                <w:sz w:val="24"/>
                <w:lang w:val="hr-HR"/>
              </w:rPr>
              <w:br/>
              <w:t>pojedini vodiči se označavaju samo ako je redoslijed povezivanja izmijenjen</w:t>
            </w:r>
          </w:p>
        </w:tc>
      </w:tr>
    </w:tbl>
    <w:p w14:paraId="056BAC52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Oznake je moguće kombinirati prema gornjim primjerima.</w:t>
      </w:r>
    </w:p>
    <w:p w14:paraId="0EBE7F56" w14:textId="77777777" w:rsidR="007B73C9" w:rsidRDefault="007B73C9">
      <w:pPr>
        <w:spacing w:before="120"/>
        <w:rPr>
          <w:sz w:val="24"/>
          <w:lang w:val="hr-HR"/>
        </w:rPr>
      </w:pPr>
    </w:p>
    <w:p w14:paraId="3D27CCE6" w14:textId="22DC8876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10" w:name="_Toc73291508"/>
      <w:r w:rsidRPr="00D240E2">
        <w:rPr>
          <w:b/>
          <w:sz w:val="24"/>
          <w:lang w:val="hr-HR"/>
        </w:rPr>
        <w:t>Uzemljenje:</w:t>
      </w:r>
      <w:bookmarkEnd w:id="10"/>
    </w:p>
    <w:p w14:paraId="3AEC7869" w14:textId="77777777" w:rsidR="007B73C9" w:rsidRDefault="007B73C9">
      <w:pPr>
        <w:spacing w:before="120"/>
        <w:rPr>
          <w:sz w:val="24"/>
          <w:lang w:val="hr-HR"/>
        </w:rPr>
      </w:pPr>
    </w:p>
    <w:p w14:paraId="1CD41A5B" w14:textId="159FF06F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Ormari u kojima je smještena oprema</w:t>
      </w:r>
      <w:r w:rsidR="00CC1983">
        <w:rPr>
          <w:sz w:val="24"/>
          <w:lang w:val="hr-HR"/>
        </w:rPr>
        <w:t>,</w:t>
      </w:r>
      <w:r>
        <w:rPr>
          <w:sz w:val="24"/>
          <w:lang w:val="hr-HR"/>
        </w:rPr>
        <w:t xml:space="preserve"> moraju biti uzemljeni u skladu s propisima za telekomunikacijske uređaje (otpor uzemljenja manji od 10 </w:t>
      </w:r>
      <w:r w:rsidR="00CC1983">
        <w:rPr>
          <w:sz w:val="24"/>
          <w:lang w:val="hr-HR"/>
        </w:rPr>
        <w:t>Ω</w:t>
      </w:r>
      <w:r>
        <w:rPr>
          <w:sz w:val="24"/>
          <w:lang w:val="hr-HR"/>
        </w:rPr>
        <w:t>). Kako na objektu nije izvedeno kvalitetno uzemljenje zgrade, koristiti nulu energetske mreže.</w:t>
      </w:r>
    </w:p>
    <w:p w14:paraId="1003D01B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Aktivne uređaje uzemljiti u skladu s uputama proizvođača, također korištenjem nule energetske mreže.</w:t>
      </w:r>
    </w:p>
    <w:p w14:paraId="7D535460" w14:textId="77777777" w:rsidR="007B73C9" w:rsidRDefault="007B73C9">
      <w:pPr>
        <w:spacing w:before="120"/>
        <w:rPr>
          <w:sz w:val="24"/>
          <w:lang w:val="hr-HR"/>
        </w:rPr>
      </w:pPr>
    </w:p>
    <w:p w14:paraId="00D8EC67" w14:textId="77777777" w:rsidR="007B73C9" w:rsidRDefault="007B73C9">
      <w:pPr>
        <w:spacing w:before="120"/>
        <w:rPr>
          <w:sz w:val="24"/>
          <w:lang w:val="hr-HR"/>
        </w:rPr>
      </w:pPr>
    </w:p>
    <w:p w14:paraId="1CF1D2E8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br w:type="page"/>
      </w:r>
    </w:p>
    <w:p w14:paraId="0434DD8F" w14:textId="77777777" w:rsidR="007B73C9" w:rsidRDefault="007B73C9">
      <w:pPr>
        <w:spacing w:before="120"/>
        <w:rPr>
          <w:sz w:val="24"/>
          <w:lang w:val="hr-HR"/>
        </w:rPr>
      </w:pPr>
    </w:p>
    <w:p w14:paraId="7B247CAB" w14:textId="7DE35426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11" w:name="_Toc73291509"/>
      <w:r w:rsidRPr="00D240E2">
        <w:rPr>
          <w:b/>
          <w:sz w:val="24"/>
          <w:lang w:val="hr-HR"/>
        </w:rPr>
        <w:t>Povezivanje kabela:</w:t>
      </w:r>
      <w:bookmarkEnd w:id="11"/>
    </w:p>
    <w:p w14:paraId="41CF99C7" w14:textId="77777777" w:rsidR="007B73C9" w:rsidRDefault="007B73C9">
      <w:pPr>
        <w:spacing w:before="120"/>
        <w:rPr>
          <w:sz w:val="24"/>
          <w:lang w:val="hr-HR"/>
        </w:rPr>
      </w:pPr>
    </w:p>
    <w:p w14:paraId="544B4DDE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Povezivanje kabela računalne mreže izvodi se prema odredbama EIA/TIA T568A:</w:t>
      </w:r>
    </w:p>
    <w:p w14:paraId="67F73109" w14:textId="77777777" w:rsidR="007B73C9" w:rsidRDefault="007B73C9">
      <w:pPr>
        <w:spacing w:before="120"/>
        <w:jc w:val="center"/>
        <w:rPr>
          <w:sz w:val="24"/>
          <w:lang w:val="hr-HR"/>
        </w:rPr>
      </w:pPr>
      <w:r>
        <w:rPr>
          <w:sz w:val="24"/>
          <w:lang w:val="hr-HR"/>
        </w:rPr>
        <w:object w:dxaOrig="1464" w:dyaOrig="984" w14:anchorId="77A197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50.25pt" o:ole="">
            <v:imagedata r:id="rId14" o:title=""/>
          </v:shape>
          <o:OLEObject Type="Embed" ProgID="Word.Document.8" ShapeID="_x0000_i1025" DrawAspect="Content" ObjectID="_1684157342" r:id="rId15"/>
        </w:object>
      </w:r>
    </w:p>
    <w:p w14:paraId="11211BFC" w14:textId="77777777" w:rsidR="007B73C9" w:rsidRDefault="007B73C9">
      <w:pPr>
        <w:spacing w:before="120"/>
        <w:jc w:val="center"/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2268"/>
      </w:tblGrid>
      <w:tr w:rsidR="007B73C9" w14:paraId="36899ED3" w14:textId="77777777">
        <w:trPr>
          <w:jc w:val="center"/>
        </w:trPr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3E3B53B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Kontakt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05082E3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vodiča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25E0A79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Boja</w:t>
            </w:r>
          </w:p>
        </w:tc>
      </w:tr>
      <w:tr w:rsidR="007B73C9" w14:paraId="609D62D3" w14:textId="77777777">
        <w:trPr>
          <w:jc w:val="center"/>
        </w:trPr>
        <w:tc>
          <w:tcPr>
            <w:tcW w:w="2268" w:type="dxa"/>
            <w:tcBorders>
              <w:top w:val="nil"/>
            </w:tcBorders>
          </w:tcPr>
          <w:p w14:paraId="589ED81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</w:t>
            </w:r>
          </w:p>
        </w:tc>
        <w:tc>
          <w:tcPr>
            <w:tcW w:w="2268" w:type="dxa"/>
            <w:tcBorders>
              <w:top w:val="nil"/>
            </w:tcBorders>
          </w:tcPr>
          <w:p w14:paraId="60D6047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GRWT</w:t>
            </w:r>
          </w:p>
        </w:tc>
        <w:tc>
          <w:tcPr>
            <w:tcW w:w="2268" w:type="dxa"/>
            <w:tcBorders>
              <w:top w:val="nil"/>
            </w:tcBorders>
          </w:tcPr>
          <w:p w14:paraId="0D751B1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zeleno-bijela</w:t>
            </w:r>
          </w:p>
        </w:tc>
      </w:tr>
      <w:tr w:rsidR="007B73C9" w14:paraId="266CE548" w14:textId="77777777">
        <w:trPr>
          <w:jc w:val="center"/>
        </w:trPr>
        <w:tc>
          <w:tcPr>
            <w:tcW w:w="2268" w:type="dxa"/>
          </w:tcPr>
          <w:p w14:paraId="10E5233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2</w:t>
            </w:r>
          </w:p>
        </w:tc>
        <w:tc>
          <w:tcPr>
            <w:tcW w:w="2268" w:type="dxa"/>
          </w:tcPr>
          <w:p w14:paraId="4184409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GR</w:t>
            </w:r>
          </w:p>
        </w:tc>
        <w:tc>
          <w:tcPr>
            <w:tcW w:w="2268" w:type="dxa"/>
          </w:tcPr>
          <w:p w14:paraId="09AF556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zelena</w:t>
            </w:r>
          </w:p>
        </w:tc>
      </w:tr>
      <w:tr w:rsidR="007B73C9" w14:paraId="3D173598" w14:textId="77777777">
        <w:trPr>
          <w:jc w:val="center"/>
        </w:trPr>
        <w:tc>
          <w:tcPr>
            <w:tcW w:w="2268" w:type="dxa"/>
          </w:tcPr>
          <w:p w14:paraId="3AA4B4D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2268" w:type="dxa"/>
          </w:tcPr>
          <w:p w14:paraId="5BBAE3C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ORWT</w:t>
            </w:r>
          </w:p>
        </w:tc>
        <w:tc>
          <w:tcPr>
            <w:tcW w:w="2268" w:type="dxa"/>
          </w:tcPr>
          <w:p w14:paraId="2BC198F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narančasto-bijela</w:t>
            </w:r>
          </w:p>
        </w:tc>
      </w:tr>
      <w:tr w:rsidR="007B73C9" w14:paraId="146B8F51" w14:textId="77777777">
        <w:trPr>
          <w:jc w:val="center"/>
        </w:trPr>
        <w:tc>
          <w:tcPr>
            <w:tcW w:w="2268" w:type="dxa"/>
          </w:tcPr>
          <w:p w14:paraId="3E6FE29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2268" w:type="dxa"/>
          </w:tcPr>
          <w:p w14:paraId="65544A37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OR</w:t>
            </w:r>
          </w:p>
        </w:tc>
        <w:tc>
          <w:tcPr>
            <w:tcW w:w="2268" w:type="dxa"/>
          </w:tcPr>
          <w:p w14:paraId="6DB002E2" w14:textId="77777777" w:rsidR="007B73C9" w:rsidRDefault="00696E52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narančasta</w:t>
            </w:r>
            <w:r w:rsidR="007B73C9">
              <w:rPr>
                <w:sz w:val="24"/>
                <w:lang w:val="hr-HR"/>
              </w:rPr>
              <w:t xml:space="preserve"> </w:t>
            </w:r>
          </w:p>
        </w:tc>
      </w:tr>
      <w:tr w:rsidR="007B73C9" w14:paraId="7F20240A" w14:textId="77777777">
        <w:trPr>
          <w:jc w:val="center"/>
        </w:trPr>
        <w:tc>
          <w:tcPr>
            <w:tcW w:w="2268" w:type="dxa"/>
          </w:tcPr>
          <w:p w14:paraId="7D65C99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5</w:t>
            </w:r>
          </w:p>
        </w:tc>
        <w:tc>
          <w:tcPr>
            <w:tcW w:w="2268" w:type="dxa"/>
          </w:tcPr>
          <w:p w14:paraId="44F3F51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BLWT</w:t>
            </w:r>
          </w:p>
        </w:tc>
        <w:tc>
          <w:tcPr>
            <w:tcW w:w="2268" w:type="dxa"/>
          </w:tcPr>
          <w:p w14:paraId="5E0EF6D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plavo-bijela</w:t>
            </w:r>
          </w:p>
        </w:tc>
      </w:tr>
      <w:tr w:rsidR="007B73C9" w14:paraId="51EC425E" w14:textId="77777777">
        <w:trPr>
          <w:jc w:val="center"/>
        </w:trPr>
        <w:tc>
          <w:tcPr>
            <w:tcW w:w="2268" w:type="dxa"/>
          </w:tcPr>
          <w:p w14:paraId="0F138B9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6</w:t>
            </w:r>
          </w:p>
        </w:tc>
        <w:tc>
          <w:tcPr>
            <w:tcW w:w="2268" w:type="dxa"/>
          </w:tcPr>
          <w:p w14:paraId="7BDF18B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BL</w:t>
            </w:r>
          </w:p>
        </w:tc>
        <w:tc>
          <w:tcPr>
            <w:tcW w:w="2268" w:type="dxa"/>
          </w:tcPr>
          <w:p w14:paraId="38C3FDCC" w14:textId="77777777" w:rsidR="007B73C9" w:rsidRDefault="00696E52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plava</w:t>
            </w:r>
          </w:p>
        </w:tc>
      </w:tr>
      <w:tr w:rsidR="007B73C9" w14:paraId="0C85AA86" w14:textId="77777777">
        <w:trPr>
          <w:jc w:val="center"/>
        </w:trPr>
        <w:tc>
          <w:tcPr>
            <w:tcW w:w="2268" w:type="dxa"/>
          </w:tcPr>
          <w:p w14:paraId="6FBAE00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7</w:t>
            </w:r>
          </w:p>
        </w:tc>
        <w:tc>
          <w:tcPr>
            <w:tcW w:w="2268" w:type="dxa"/>
          </w:tcPr>
          <w:p w14:paraId="6F3111C8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BRWT</w:t>
            </w:r>
          </w:p>
        </w:tc>
        <w:tc>
          <w:tcPr>
            <w:tcW w:w="2268" w:type="dxa"/>
          </w:tcPr>
          <w:p w14:paraId="48840A23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smeđe-bijela</w:t>
            </w:r>
          </w:p>
        </w:tc>
      </w:tr>
      <w:tr w:rsidR="007B73C9" w14:paraId="05DF9589" w14:textId="77777777">
        <w:trPr>
          <w:jc w:val="center"/>
        </w:trPr>
        <w:tc>
          <w:tcPr>
            <w:tcW w:w="2268" w:type="dxa"/>
          </w:tcPr>
          <w:p w14:paraId="7EEB86E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8</w:t>
            </w:r>
          </w:p>
        </w:tc>
        <w:tc>
          <w:tcPr>
            <w:tcW w:w="2268" w:type="dxa"/>
          </w:tcPr>
          <w:p w14:paraId="2CA457C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BR</w:t>
            </w:r>
          </w:p>
        </w:tc>
        <w:tc>
          <w:tcPr>
            <w:tcW w:w="2268" w:type="dxa"/>
          </w:tcPr>
          <w:p w14:paraId="37C7C50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smeđa</w:t>
            </w:r>
          </w:p>
        </w:tc>
      </w:tr>
    </w:tbl>
    <w:p w14:paraId="6D786E60" w14:textId="77777777" w:rsidR="007B73C9" w:rsidRDefault="007B73C9">
      <w:pPr>
        <w:spacing w:before="120"/>
        <w:rPr>
          <w:sz w:val="24"/>
          <w:lang w:val="hr-HR"/>
        </w:rPr>
      </w:pPr>
    </w:p>
    <w:p w14:paraId="402F4F43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Povezivanje kabela telefonske mreže izvodi se prema odredbama USOC s obzirom na raspoloživi kabel:</w:t>
      </w:r>
    </w:p>
    <w:p w14:paraId="720096E0" w14:textId="77777777" w:rsidR="007B73C9" w:rsidRDefault="007B73C9">
      <w:pPr>
        <w:spacing w:before="120"/>
        <w:jc w:val="center"/>
        <w:rPr>
          <w:sz w:val="24"/>
          <w:lang w:val="hr-HR"/>
        </w:rPr>
      </w:pPr>
      <w:r>
        <w:rPr>
          <w:sz w:val="24"/>
          <w:lang w:val="hr-HR"/>
        </w:rPr>
        <w:object w:dxaOrig="1104" w:dyaOrig="984" w14:anchorId="0D42E537">
          <v:shape id="_x0000_i1026" type="#_x0000_t75" style="width:57.75pt;height:50.25pt" o:ole="">
            <v:imagedata r:id="rId16" o:title=""/>
          </v:shape>
          <o:OLEObject Type="Embed" ProgID="Word.Document.8" ShapeID="_x0000_i1026" DrawAspect="Content" ObjectID="_1684157343" r:id="rId17"/>
        </w:object>
      </w:r>
    </w:p>
    <w:p w14:paraId="1BA911E7" w14:textId="77777777" w:rsidR="007B73C9" w:rsidRDefault="007B73C9">
      <w:pPr>
        <w:spacing w:before="120"/>
        <w:jc w:val="center"/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2268"/>
      </w:tblGrid>
      <w:tr w:rsidR="007B73C9" w14:paraId="2B31475F" w14:textId="77777777">
        <w:trPr>
          <w:jc w:val="center"/>
        </w:trPr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40208E9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Kontakt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3C0A9E6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vodiča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</w:tcPr>
          <w:p w14:paraId="7E6CB38E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Boja</w:t>
            </w:r>
          </w:p>
        </w:tc>
      </w:tr>
      <w:tr w:rsidR="007B73C9" w14:paraId="58559E15" w14:textId="77777777">
        <w:trPr>
          <w:jc w:val="center"/>
        </w:trPr>
        <w:tc>
          <w:tcPr>
            <w:tcW w:w="2268" w:type="dxa"/>
            <w:tcBorders>
              <w:top w:val="nil"/>
            </w:tcBorders>
          </w:tcPr>
          <w:p w14:paraId="1C8BD9D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</w:t>
            </w:r>
          </w:p>
        </w:tc>
        <w:tc>
          <w:tcPr>
            <w:tcW w:w="2268" w:type="dxa"/>
            <w:tcBorders>
              <w:top w:val="nil"/>
            </w:tcBorders>
          </w:tcPr>
          <w:p w14:paraId="3C31984D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268" w:type="dxa"/>
            <w:tcBorders>
              <w:top w:val="nil"/>
            </w:tcBorders>
          </w:tcPr>
          <w:p w14:paraId="55AC9178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ne spaja se</w:t>
            </w:r>
          </w:p>
        </w:tc>
      </w:tr>
      <w:tr w:rsidR="007B73C9" w14:paraId="20D4E37B" w14:textId="77777777">
        <w:trPr>
          <w:jc w:val="center"/>
        </w:trPr>
        <w:tc>
          <w:tcPr>
            <w:tcW w:w="2268" w:type="dxa"/>
          </w:tcPr>
          <w:p w14:paraId="679E5E4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2</w:t>
            </w:r>
          </w:p>
        </w:tc>
        <w:tc>
          <w:tcPr>
            <w:tcW w:w="2268" w:type="dxa"/>
          </w:tcPr>
          <w:p w14:paraId="41938AA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WT</w:t>
            </w:r>
          </w:p>
        </w:tc>
        <w:tc>
          <w:tcPr>
            <w:tcW w:w="2268" w:type="dxa"/>
          </w:tcPr>
          <w:p w14:paraId="543C1A97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bijela</w:t>
            </w:r>
          </w:p>
        </w:tc>
      </w:tr>
      <w:tr w:rsidR="007B73C9" w14:paraId="095DAFA3" w14:textId="77777777">
        <w:trPr>
          <w:jc w:val="center"/>
        </w:trPr>
        <w:tc>
          <w:tcPr>
            <w:tcW w:w="2268" w:type="dxa"/>
          </w:tcPr>
          <w:p w14:paraId="2227AA3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2268" w:type="dxa"/>
          </w:tcPr>
          <w:p w14:paraId="66BAEE1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YE</w:t>
            </w:r>
          </w:p>
        </w:tc>
        <w:tc>
          <w:tcPr>
            <w:tcW w:w="2268" w:type="dxa"/>
          </w:tcPr>
          <w:p w14:paraId="2C4C6223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žuta</w:t>
            </w:r>
          </w:p>
        </w:tc>
      </w:tr>
      <w:tr w:rsidR="007B73C9" w14:paraId="5EE9673C" w14:textId="77777777">
        <w:trPr>
          <w:jc w:val="center"/>
        </w:trPr>
        <w:tc>
          <w:tcPr>
            <w:tcW w:w="2268" w:type="dxa"/>
          </w:tcPr>
          <w:p w14:paraId="6A27A84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2268" w:type="dxa"/>
          </w:tcPr>
          <w:p w14:paraId="0E7072A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BK</w:t>
            </w:r>
          </w:p>
        </w:tc>
        <w:tc>
          <w:tcPr>
            <w:tcW w:w="2268" w:type="dxa"/>
          </w:tcPr>
          <w:p w14:paraId="0AEA7078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crna</w:t>
            </w:r>
          </w:p>
        </w:tc>
      </w:tr>
      <w:tr w:rsidR="007B73C9" w14:paraId="6FD6DD9C" w14:textId="77777777">
        <w:trPr>
          <w:jc w:val="center"/>
        </w:trPr>
        <w:tc>
          <w:tcPr>
            <w:tcW w:w="2268" w:type="dxa"/>
          </w:tcPr>
          <w:p w14:paraId="3B2A591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5</w:t>
            </w:r>
          </w:p>
        </w:tc>
        <w:tc>
          <w:tcPr>
            <w:tcW w:w="2268" w:type="dxa"/>
          </w:tcPr>
          <w:p w14:paraId="62A9921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RD</w:t>
            </w:r>
          </w:p>
        </w:tc>
        <w:tc>
          <w:tcPr>
            <w:tcW w:w="2268" w:type="dxa"/>
          </w:tcPr>
          <w:p w14:paraId="1E564D0E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crvena</w:t>
            </w:r>
          </w:p>
        </w:tc>
      </w:tr>
      <w:tr w:rsidR="007B73C9" w14:paraId="101D009A" w14:textId="77777777">
        <w:trPr>
          <w:jc w:val="center"/>
        </w:trPr>
        <w:tc>
          <w:tcPr>
            <w:tcW w:w="2268" w:type="dxa"/>
          </w:tcPr>
          <w:p w14:paraId="2100AD7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6</w:t>
            </w:r>
          </w:p>
        </w:tc>
        <w:tc>
          <w:tcPr>
            <w:tcW w:w="2268" w:type="dxa"/>
          </w:tcPr>
          <w:p w14:paraId="320BC1EA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268" w:type="dxa"/>
          </w:tcPr>
          <w:p w14:paraId="081B0860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ne spaja se</w:t>
            </w:r>
          </w:p>
        </w:tc>
      </w:tr>
    </w:tbl>
    <w:p w14:paraId="43ACD07D" w14:textId="77777777" w:rsidR="007B73C9" w:rsidRDefault="007B73C9">
      <w:pPr>
        <w:spacing w:before="120"/>
        <w:rPr>
          <w:sz w:val="24"/>
          <w:lang w:val="hr-HR"/>
        </w:rPr>
      </w:pPr>
    </w:p>
    <w:p w14:paraId="0C93E972" w14:textId="376397C7" w:rsidR="007B73C9" w:rsidRDefault="007B73C9">
      <w:pPr>
        <w:spacing w:before="120"/>
        <w:rPr>
          <w:sz w:val="24"/>
          <w:lang w:val="hr-HR"/>
        </w:rPr>
      </w:pPr>
    </w:p>
    <w:p w14:paraId="02C27AD9" w14:textId="79EF8A3B" w:rsidR="00D52C41" w:rsidRDefault="00D52C41">
      <w:pPr>
        <w:spacing w:before="120"/>
        <w:rPr>
          <w:sz w:val="24"/>
          <w:lang w:val="hr-HR"/>
        </w:rPr>
      </w:pPr>
    </w:p>
    <w:p w14:paraId="7596EA80" w14:textId="39AF2504" w:rsidR="00D52C41" w:rsidRDefault="00D52C41">
      <w:pPr>
        <w:spacing w:before="120"/>
        <w:rPr>
          <w:sz w:val="24"/>
          <w:lang w:val="hr-HR"/>
        </w:rPr>
      </w:pPr>
    </w:p>
    <w:p w14:paraId="0F2BCF51" w14:textId="1EBD0722" w:rsidR="00D52C41" w:rsidRDefault="00D52C41">
      <w:pPr>
        <w:spacing w:before="120"/>
        <w:rPr>
          <w:sz w:val="24"/>
          <w:lang w:val="hr-HR"/>
        </w:rPr>
      </w:pPr>
    </w:p>
    <w:p w14:paraId="10E0F832" w14:textId="77777777" w:rsidR="00D52C41" w:rsidRDefault="00D52C41">
      <w:pPr>
        <w:spacing w:before="120"/>
        <w:rPr>
          <w:sz w:val="24"/>
          <w:lang w:val="hr-HR"/>
        </w:rPr>
      </w:pPr>
    </w:p>
    <w:p w14:paraId="4A255D85" w14:textId="4F895063" w:rsidR="007B73C9" w:rsidRPr="00D240E2" w:rsidRDefault="007B73C9" w:rsidP="00AB6DCA">
      <w:pPr>
        <w:pStyle w:val="ListParagraph"/>
        <w:numPr>
          <w:ilvl w:val="1"/>
          <w:numId w:val="28"/>
        </w:numPr>
        <w:spacing w:before="120"/>
        <w:outlineLvl w:val="1"/>
        <w:rPr>
          <w:b/>
          <w:sz w:val="24"/>
          <w:lang w:val="hr-HR"/>
        </w:rPr>
      </w:pPr>
      <w:bookmarkStart w:id="12" w:name="_Toc73291510"/>
      <w:r w:rsidRPr="00D240E2">
        <w:rPr>
          <w:b/>
          <w:sz w:val="24"/>
          <w:lang w:val="hr-HR"/>
        </w:rPr>
        <w:lastRenderedPageBreak/>
        <w:t>Logička shema računalne i telefonske mreže</w:t>
      </w:r>
      <w:bookmarkEnd w:id="12"/>
    </w:p>
    <w:p w14:paraId="168183AC" w14:textId="581FD32C" w:rsidR="007B73C9" w:rsidRDefault="00285A75" w:rsidP="00722B63">
      <w:pPr>
        <w:tabs>
          <w:tab w:val="left" w:pos="3270"/>
        </w:tabs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               TC1</w:t>
      </w:r>
      <w:r w:rsidR="00722B63">
        <w:rPr>
          <w:sz w:val="24"/>
          <w:lang w:val="hr-HR"/>
        </w:rPr>
        <w:tab/>
        <w:t>PK = prespojni kabel</w:t>
      </w:r>
    </w:p>
    <w:p w14:paraId="01A5147C" w14:textId="78F85811" w:rsidR="007B73C9" w:rsidRDefault="00FD4960" w:rsidP="00285A75">
      <w:pPr>
        <w:tabs>
          <w:tab w:val="left" w:pos="6676"/>
        </w:tabs>
        <w:spacing w:before="120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C0D16C" wp14:editId="0784F9C8">
                <wp:simplePos x="0" y="0"/>
                <wp:positionH relativeFrom="column">
                  <wp:posOffset>2716227</wp:posOffset>
                </wp:positionH>
                <wp:positionV relativeFrom="paragraph">
                  <wp:posOffset>165981</wp:posOffset>
                </wp:positionV>
                <wp:extent cx="1320165" cy="3015615"/>
                <wp:effectExtent l="0" t="0" r="13335" b="13335"/>
                <wp:wrapNone/>
                <wp:docPr id="59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301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02DF4" w14:textId="17DCD63D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</w:r>
                            <w:r>
                              <w:rPr>
                                <w:lang w:val="hr-HR"/>
                              </w:rPr>
                              <w:tab/>
                              <w:t>P1</w:t>
                            </w:r>
                          </w:p>
                          <w:p w14:paraId="2C2D905D" w14:textId="1DE7B464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X01</w:t>
                            </w:r>
                          </w:p>
                          <w:p w14:paraId="68F6009F" w14:textId="379AB2DF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X02</w:t>
                            </w:r>
                          </w:p>
                          <w:p w14:paraId="5EEF65EF" w14:textId="21267823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X03</w:t>
                            </w:r>
                            <w:r>
                              <w:rPr>
                                <w:lang w:val="hr-HR"/>
                              </w:rPr>
                              <w:tab/>
                              <w:t>Prespojni</w:t>
                            </w:r>
                          </w:p>
                          <w:p w14:paraId="06AF6A0A" w14:textId="0AF7799F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X04      panel</w:t>
                            </w:r>
                          </w:p>
                          <w:p w14:paraId="07D136E7" w14:textId="7A636711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X05</w:t>
                            </w:r>
                          </w:p>
                          <w:p w14:paraId="5275F115" w14:textId="3799A08B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X06</w:t>
                            </w:r>
                          </w:p>
                          <w:p w14:paraId="1BB0BA2F" w14:textId="6D6F0EA5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X07</w:t>
                            </w:r>
                          </w:p>
                          <w:p w14:paraId="5891D4CA" w14:textId="477E98FC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X08</w:t>
                            </w:r>
                          </w:p>
                          <w:p w14:paraId="5EBFDED4" w14:textId="0B72600C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X09</w:t>
                            </w:r>
                          </w:p>
                          <w:p w14:paraId="3DDB539F" w14:textId="21538544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X10</w:t>
                            </w:r>
                          </w:p>
                          <w:p w14:paraId="1C2C3C60" w14:textId="72E1FEAC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X11</w:t>
                            </w:r>
                          </w:p>
                          <w:p w14:paraId="62F40F9B" w14:textId="2CFEE1F0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X12</w:t>
                            </w:r>
                          </w:p>
                          <w:p w14:paraId="492E7706" w14:textId="1A93D5C0" w:rsidR="006822C9" w:rsidRDefault="006822C9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X13</w:t>
                            </w:r>
                          </w:p>
                          <w:p w14:paraId="347BF354" w14:textId="6C2A7FC7" w:rsidR="00770019" w:rsidRDefault="00770019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X14</w:t>
                            </w:r>
                          </w:p>
                          <w:p w14:paraId="2908F0FD" w14:textId="3C08149D" w:rsidR="00FD4960" w:rsidRDefault="00F00A2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X15</w:t>
                            </w:r>
                          </w:p>
                          <w:p w14:paraId="1D0B9464" w14:textId="0F41875F" w:rsidR="00F00A21" w:rsidRPr="00F40BCD" w:rsidRDefault="00F00A2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0D16C" id="Rectangle 26" o:spid="_x0000_s1027" style="position:absolute;left:0;text-align:left;margin-left:213.9pt;margin-top:13.05pt;width:103.95pt;height:23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">
                <v:textbox>
                  <w:txbxContent>
                    <w:p w14:paraId="5D002DF4" w14:textId="17DCD63D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</w:r>
                      <w:r>
                        <w:rPr>
                          <w:lang w:val="hr-HR"/>
                        </w:rPr>
                        <w:tab/>
                        <w:t>P1</w:t>
                      </w:r>
                    </w:p>
                    <w:p w14:paraId="2C2D905D" w14:textId="1DE7B464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X01</w:t>
                      </w:r>
                    </w:p>
                    <w:p w14:paraId="68F6009F" w14:textId="379AB2DF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X02</w:t>
                      </w:r>
                    </w:p>
                    <w:p w14:paraId="5EEF65EF" w14:textId="21267823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X03</w:t>
                      </w:r>
                      <w:r>
                        <w:rPr>
                          <w:lang w:val="hr-HR"/>
                        </w:rPr>
                        <w:tab/>
                        <w:t>Prespojni</w:t>
                      </w:r>
                    </w:p>
                    <w:p w14:paraId="06AF6A0A" w14:textId="0AF7799F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X04      panel</w:t>
                      </w:r>
                    </w:p>
                    <w:p w14:paraId="07D136E7" w14:textId="7A636711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X05</w:t>
                      </w:r>
                    </w:p>
                    <w:p w14:paraId="5275F115" w14:textId="3799A08B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X06</w:t>
                      </w:r>
                    </w:p>
                    <w:p w14:paraId="1BB0BA2F" w14:textId="6D6F0EA5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X07</w:t>
                      </w:r>
                    </w:p>
                    <w:p w14:paraId="5891D4CA" w14:textId="477E98FC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X08</w:t>
                      </w:r>
                    </w:p>
                    <w:p w14:paraId="5EBFDED4" w14:textId="0B72600C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X09</w:t>
                      </w:r>
                    </w:p>
                    <w:p w14:paraId="3DDB539F" w14:textId="21538544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X10</w:t>
                      </w:r>
                    </w:p>
                    <w:p w14:paraId="1C2C3C60" w14:textId="72E1FEAC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X11</w:t>
                      </w:r>
                    </w:p>
                    <w:p w14:paraId="62F40F9B" w14:textId="2CFEE1F0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X12</w:t>
                      </w:r>
                    </w:p>
                    <w:p w14:paraId="492E7706" w14:textId="1A93D5C0" w:rsidR="006822C9" w:rsidRDefault="006822C9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X13</w:t>
                      </w:r>
                    </w:p>
                    <w:p w14:paraId="347BF354" w14:textId="6C2A7FC7" w:rsidR="00770019" w:rsidRDefault="00770019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X14</w:t>
                      </w:r>
                    </w:p>
                    <w:p w14:paraId="2908F0FD" w14:textId="3C08149D" w:rsidR="00FD4960" w:rsidRDefault="00F00A2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X15</w:t>
                      </w:r>
                    </w:p>
                    <w:p w14:paraId="1D0B9464" w14:textId="0F41875F" w:rsidR="00F00A21" w:rsidRPr="00F40BCD" w:rsidRDefault="00F00A2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531AAF" wp14:editId="641F9EED">
                <wp:simplePos x="0" y="0"/>
                <wp:positionH relativeFrom="column">
                  <wp:posOffset>532585</wp:posOffset>
                </wp:positionH>
                <wp:positionV relativeFrom="paragraph">
                  <wp:posOffset>165981</wp:posOffset>
                </wp:positionV>
                <wp:extent cx="1316355" cy="3016156"/>
                <wp:effectExtent l="0" t="0" r="17145" b="13335"/>
                <wp:wrapNone/>
                <wp:docPr id="5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6355" cy="30161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D6BCF" w14:textId="0C330F89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E1</w:t>
                            </w:r>
                          </w:p>
                          <w:p w14:paraId="54D71C08" w14:textId="017246A9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HUB                X01</w:t>
                            </w:r>
                          </w:p>
                          <w:p w14:paraId="58C69B84" w14:textId="203523F1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12X</w:t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   X02</w:t>
                            </w:r>
                          </w:p>
                          <w:p w14:paraId="68A4DFC3" w14:textId="04794EAB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10TB</w:t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   X03</w:t>
                            </w:r>
                          </w:p>
                          <w:p w14:paraId="3CCBB01E" w14:textId="671FD4AD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  <w:t xml:space="preserve">           X04</w:t>
                            </w:r>
                          </w:p>
                          <w:p w14:paraId="4B2EEB6E" w14:textId="78695E25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X05</w:t>
                            </w:r>
                          </w:p>
                          <w:p w14:paraId="5665A306" w14:textId="67304D65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X06</w:t>
                            </w:r>
                          </w:p>
                          <w:p w14:paraId="43160F3B" w14:textId="2FAC6EC8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X07</w:t>
                            </w:r>
                          </w:p>
                          <w:p w14:paraId="0522A8E1" w14:textId="287AF41D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X08</w:t>
                            </w:r>
                          </w:p>
                          <w:p w14:paraId="0FF3C691" w14:textId="13BF1220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X09</w:t>
                            </w:r>
                          </w:p>
                          <w:p w14:paraId="242721E7" w14:textId="5C5D8838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X10</w:t>
                            </w:r>
                          </w:p>
                          <w:p w14:paraId="0B3FA0F1" w14:textId="3CFD7FEA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X11</w:t>
                            </w:r>
                          </w:p>
                          <w:p w14:paraId="64210920" w14:textId="53DCBF96" w:rsid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X12</w:t>
                            </w:r>
                          </w:p>
                          <w:p w14:paraId="56AECBA3" w14:textId="7AD65196" w:rsidR="006822C9" w:rsidRDefault="006822C9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  <w:t xml:space="preserve">           X13</w:t>
                            </w:r>
                          </w:p>
                          <w:p w14:paraId="0B04F0FD" w14:textId="6A577038" w:rsidR="00770019" w:rsidRDefault="00770019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  <w:t xml:space="preserve">           X14</w:t>
                            </w:r>
                          </w:p>
                          <w:p w14:paraId="377911D9" w14:textId="397AEB37" w:rsidR="009F119F" w:rsidRPr="00F40BCD" w:rsidRDefault="00FD4960" w:rsidP="009F119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  <w:t xml:space="preserve">           </w:t>
                            </w:r>
                            <w:r w:rsidR="00F00A21">
                              <w:rPr>
                                <w:lang w:val="hr-HR"/>
                              </w:rPr>
                              <w:t>X15</w:t>
                            </w:r>
                          </w:p>
                          <w:p w14:paraId="231F6EFB" w14:textId="153431BE" w:rsidR="00FD4960" w:rsidRPr="00F40BCD" w:rsidRDefault="00F00A2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  <w:t xml:space="preserve">           X16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531AAF" id="Rectangle 25" o:spid="_x0000_s1028" style="position:absolute;left:0;text-align:left;margin-left:41.95pt;margin-top:13.05pt;width:103.65pt;height:2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">
                <v:textbox>
                  <w:txbxContent>
                    <w:p w14:paraId="180D6BCF" w14:textId="0C330F89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E1</w:t>
                      </w:r>
                    </w:p>
                    <w:p w14:paraId="54D71C08" w14:textId="017246A9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HUB                X01</w:t>
                      </w:r>
                    </w:p>
                    <w:p w14:paraId="58C69B84" w14:textId="203523F1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12X</w:t>
                      </w:r>
                      <w:r>
                        <w:rPr>
                          <w:lang w:val="hr-HR"/>
                        </w:rPr>
                        <w:tab/>
                        <w:t xml:space="preserve">           X02</w:t>
                      </w:r>
                    </w:p>
                    <w:p w14:paraId="68A4DFC3" w14:textId="04794EAB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10TB</w:t>
                      </w:r>
                      <w:r>
                        <w:rPr>
                          <w:lang w:val="hr-HR"/>
                        </w:rPr>
                        <w:tab/>
                        <w:t xml:space="preserve">           X03</w:t>
                      </w:r>
                    </w:p>
                    <w:p w14:paraId="3CCBB01E" w14:textId="671FD4AD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  <w:t xml:space="preserve">           X04</w:t>
                      </w:r>
                    </w:p>
                    <w:p w14:paraId="4B2EEB6E" w14:textId="78695E25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X05</w:t>
                      </w:r>
                    </w:p>
                    <w:p w14:paraId="5665A306" w14:textId="67304D65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X06</w:t>
                      </w:r>
                    </w:p>
                    <w:p w14:paraId="43160F3B" w14:textId="2FAC6EC8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X07</w:t>
                      </w:r>
                    </w:p>
                    <w:p w14:paraId="0522A8E1" w14:textId="287AF41D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X08</w:t>
                      </w:r>
                    </w:p>
                    <w:p w14:paraId="0FF3C691" w14:textId="13BF1220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X09</w:t>
                      </w:r>
                    </w:p>
                    <w:p w14:paraId="242721E7" w14:textId="5C5D8838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X10</w:t>
                      </w:r>
                    </w:p>
                    <w:p w14:paraId="0B3FA0F1" w14:textId="3CFD7FEA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X11</w:t>
                      </w:r>
                    </w:p>
                    <w:p w14:paraId="64210920" w14:textId="53DCBF96" w:rsid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X12</w:t>
                      </w:r>
                    </w:p>
                    <w:p w14:paraId="56AECBA3" w14:textId="7AD65196" w:rsidR="006822C9" w:rsidRDefault="006822C9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  <w:t xml:space="preserve">           X13</w:t>
                      </w:r>
                    </w:p>
                    <w:p w14:paraId="0B04F0FD" w14:textId="6A577038" w:rsidR="00770019" w:rsidRDefault="00770019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  <w:t xml:space="preserve">           X14</w:t>
                      </w:r>
                    </w:p>
                    <w:p w14:paraId="377911D9" w14:textId="397AEB37" w:rsidR="009F119F" w:rsidRPr="00F40BCD" w:rsidRDefault="00FD4960" w:rsidP="009F119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  <w:t xml:space="preserve">           </w:t>
                      </w:r>
                      <w:r w:rsidR="00F00A21">
                        <w:rPr>
                          <w:lang w:val="hr-HR"/>
                        </w:rPr>
                        <w:t>X15</w:t>
                      </w:r>
                    </w:p>
                    <w:p w14:paraId="231F6EFB" w14:textId="153431BE" w:rsidR="00FD4960" w:rsidRPr="00F40BCD" w:rsidRDefault="00F00A2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  <w:t xml:space="preserve">           X16</w:t>
                      </w:r>
                    </w:p>
                  </w:txbxContent>
                </v:textbox>
              </v:rect>
            </w:pict>
          </mc:Fallback>
        </mc:AlternateContent>
      </w:r>
      <w:r w:rsidR="00C477CD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CB6777" wp14:editId="696ABC9A">
                <wp:simplePos x="0" y="0"/>
                <wp:positionH relativeFrom="column">
                  <wp:posOffset>1852295</wp:posOffset>
                </wp:positionH>
                <wp:positionV relativeFrom="paragraph">
                  <wp:posOffset>791845</wp:posOffset>
                </wp:positionV>
                <wp:extent cx="866775" cy="0"/>
                <wp:effectExtent l="9525" t="6985" r="9525" b="12065"/>
                <wp:wrapNone/>
                <wp:docPr id="61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79EDB" id="AutoShape 29" o:spid="_x0000_s1026" type="#_x0000_t32" style="position:absolute;margin-left:145.85pt;margin-top:62.35pt;width:68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"/>
            </w:pict>
          </mc:Fallback>
        </mc:AlternateContent>
      </w:r>
      <w:r w:rsidR="00C477CD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3D535" wp14:editId="46045270">
                <wp:simplePos x="0" y="0"/>
                <wp:positionH relativeFrom="column">
                  <wp:posOffset>1852295</wp:posOffset>
                </wp:positionH>
                <wp:positionV relativeFrom="paragraph">
                  <wp:posOffset>628015</wp:posOffset>
                </wp:positionV>
                <wp:extent cx="866775" cy="0"/>
                <wp:effectExtent l="9525" t="5080" r="9525" b="13970"/>
                <wp:wrapNone/>
                <wp:docPr id="6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B82B2" id="AutoShape 28" o:spid="_x0000_s1026" type="#_x0000_t32" style="position:absolute;margin-left:145.85pt;margin-top:49.45pt;width:68.2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"/>
            </w:pict>
          </mc:Fallback>
        </mc:AlternateContent>
      </w:r>
      <w:r w:rsidR="00285A75">
        <w:rPr>
          <w:sz w:val="24"/>
          <w:lang w:val="hr-HR"/>
        </w:rPr>
        <w:tab/>
        <w:t>kabel</w:t>
      </w:r>
    </w:p>
    <w:p w14:paraId="573B7D1A" w14:textId="3C65B236" w:rsidR="007B73C9" w:rsidRPr="00722B63" w:rsidRDefault="00C477CD" w:rsidP="000C3611">
      <w:pPr>
        <w:tabs>
          <w:tab w:val="left" w:pos="3521"/>
          <w:tab w:val="left" w:pos="6660"/>
          <w:tab w:val="left" w:pos="8080"/>
          <w:tab w:val="left" w:pos="8150"/>
        </w:tabs>
        <w:spacing w:before="120"/>
        <w:rPr>
          <w:szCs w:val="22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2B846" wp14:editId="09D49BB2">
                <wp:simplePos x="0" y="0"/>
                <wp:positionH relativeFrom="column">
                  <wp:posOffset>1852295</wp:posOffset>
                </wp:positionH>
                <wp:positionV relativeFrom="paragraph">
                  <wp:posOffset>238760</wp:posOffset>
                </wp:positionV>
                <wp:extent cx="866775" cy="0"/>
                <wp:effectExtent l="9525" t="10160" r="9525" b="8890"/>
                <wp:wrapNone/>
                <wp:docPr id="57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93E1B" id="AutoShape 27" o:spid="_x0000_s1026" type="#_x0000_t32" style="position:absolute;margin-left:145.85pt;margin-top:18.8pt;width:68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"/>
            </w:pict>
          </mc:Fallback>
        </mc:AlternateContent>
      </w:r>
      <w:r w:rsidR="00F40BCD">
        <w:rPr>
          <w:sz w:val="24"/>
          <w:lang w:val="hr-HR"/>
        </w:rPr>
        <w:tab/>
      </w:r>
      <w:r w:rsidR="00F40BCD" w:rsidRPr="00F40BCD">
        <w:rPr>
          <w:szCs w:val="22"/>
          <w:lang w:val="hr-HR"/>
        </w:rPr>
        <w:t>PK</w:t>
      </w:r>
      <w:r w:rsidR="00722B63">
        <w:rPr>
          <w:szCs w:val="22"/>
          <w:lang w:val="hr-HR"/>
        </w:rPr>
        <w:tab/>
      </w:r>
      <w:r w:rsidR="00722B63" w:rsidRPr="00722B63">
        <w:rPr>
          <w:szCs w:val="22"/>
          <w:lang w:val="hr-HR"/>
        </w:rPr>
        <w:t>+101-W01</w:t>
      </w:r>
      <w:r w:rsidR="000C3611">
        <w:rPr>
          <w:szCs w:val="22"/>
          <w:lang w:val="hr-HR"/>
        </w:rPr>
        <w:tab/>
        <w:t>101X1</w:t>
      </w:r>
      <w:r w:rsidR="000C3611">
        <w:rPr>
          <w:szCs w:val="22"/>
          <w:lang w:val="hr-HR"/>
        </w:rPr>
        <w:tab/>
      </w:r>
    </w:p>
    <w:p w14:paraId="71CA78DB" w14:textId="78579174" w:rsidR="00F40BCD" w:rsidRDefault="00C477CD" w:rsidP="000C3611">
      <w:pPr>
        <w:tabs>
          <w:tab w:val="left" w:pos="3521"/>
          <w:tab w:val="left" w:pos="6660"/>
          <w:tab w:val="left" w:pos="8090"/>
          <w:tab w:val="left" w:pos="8172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187D4B" wp14:editId="4BC24ED8">
                <wp:simplePos x="0" y="0"/>
                <wp:positionH relativeFrom="column">
                  <wp:posOffset>4043045</wp:posOffset>
                </wp:positionH>
                <wp:positionV relativeFrom="paragraph">
                  <wp:posOffset>1905</wp:posOffset>
                </wp:positionV>
                <wp:extent cx="863600" cy="0"/>
                <wp:effectExtent l="9525" t="10160" r="12700" b="8890"/>
                <wp:wrapNone/>
                <wp:docPr id="56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03F91" id="AutoShape 39" o:spid="_x0000_s1026" type="#_x0000_t32" style="position:absolute;margin-left:318.35pt;margin-top:.15pt;width:68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84A7C7" wp14:editId="67F29A59">
                <wp:simplePos x="0" y="0"/>
                <wp:positionH relativeFrom="column">
                  <wp:posOffset>4043045</wp:posOffset>
                </wp:positionH>
                <wp:positionV relativeFrom="paragraph">
                  <wp:posOffset>139700</wp:posOffset>
                </wp:positionV>
                <wp:extent cx="863600" cy="0"/>
                <wp:effectExtent l="9525" t="5080" r="12700" b="13970"/>
                <wp:wrapNone/>
                <wp:docPr id="5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0D14A" id="AutoShape 40" o:spid="_x0000_s1026" type="#_x0000_t32" style="position:absolute;margin-left:318.35pt;margin-top:11pt;width:68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E0009" wp14:editId="6CB350BC">
                <wp:simplePos x="0" y="0"/>
                <wp:positionH relativeFrom="column">
                  <wp:posOffset>1852295</wp:posOffset>
                </wp:positionH>
                <wp:positionV relativeFrom="paragraph">
                  <wp:posOffset>1746250</wp:posOffset>
                </wp:positionV>
                <wp:extent cx="866775" cy="0"/>
                <wp:effectExtent l="9525" t="11430" r="9525" b="7620"/>
                <wp:wrapNone/>
                <wp:docPr id="54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17618" id="AutoShape 38" o:spid="_x0000_s1026" type="#_x0000_t32" style="position:absolute;margin-left:145.85pt;margin-top:137.5pt;width:68.2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4B4A6" wp14:editId="2DC285DE">
                <wp:simplePos x="0" y="0"/>
                <wp:positionH relativeFrom="column">
                  <wp:posOffset>1852295</wp:posOffset>
                </wp:positionH>
                <wp:positionV relativeFrom="paragraph">
                  <wp:posOffset>1593215</wp:posOffset>
                </wp:positionV>
                <wp:extent cx="866775" cy="0"/>
                <wp:effectExtent l="9525" t="10795" r="9525" b="8255"/>
                <wp:wrapNone/>
                <wp:docPr id="53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D0727" id="AutoShape 37" o:spid="_x0000_s1026" type="#_x0000_t32" style="position:absolute;margin-left:145.85pt;margin-top:125.45pt;width:68.2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CE0376" wp14:editId="0736C72C">
                <wp:simplePos x="0" y="0"/>
                <wp:positionH relativeFrom="column">
                  <wp:posOffset>1852295</wp:posOffset>
                </wp:positionH>
                <wp:positionV relativeFrom="paragraph">
                  <wp:posOffset>1423670</wp:posOffset>
                </wp:positionV>
                <wp:extent cx="866775" cy="0"/>
                <wp:effectExtent l="9525" t="12700" r="9525" b="6350"/>
                <wp:wrapNone/>
                <wp:docPr id="5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001D1" id="AutoShape 36" o:spid="_x0000_s1026" type="#_x0000_t32" style="position:absolute;margin-left:145.85pt;margin-top:112.1pt;width:68.2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84DFBD" wp14:editId="6078023C">
                <wp:simplePos x="0" y="0"/>
                <wp:positionH relativeFrom="column">
                  <wp:posOffset>1852295</wp:posOffset>
                </wp:positionH>
                <wp:positionV relativeFrom="paragraph">
                  <wp:posOffset>1265555</wp:posOffset>
                </wp:positionV>
                <wp:extent cx="866775" cy="0"/>
                <wp:effectExtent l="9525" t="6985" r="9525" b="12065"/>
                <wp:wrapNone/>
                <wp:docPr id="5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5467C" id="AutoShape 35" o:spid="_x0000_s1026" type="#_x0000_t32" style="position:absolute;margin-left:145.85pt;margin-top:99.65pt;width:68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DF545" wp14:editId="4A36AE32">
                <wp:simplePos x="0" y="0"/>
                <wp:positionH relativeFrom="column">
                  <wp:posOffset>1852295</wp:posOffset>
                </wp:positionH>
                <wp:positionV relativeFrom="paragraph">
                  <wp:posOffset>1117600</wp:posOffset>
                </wp:positionV>
                <wp:extent cx="866775" cy="0"/>
                <wp:effectExtent l="9525" t="11430" r="9525" b="7620"/>
                <wp:wrapNone/>
                <wp:docPr id="50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28258" id="AutoShape 34" o:spid="_x0000_s1026" type="#_x0000_t32" style="position:absolute;margin-left:145.85pt;margin-top:88pt;width:68.2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5582FD" wp14:editId="01F6852E">
                <wp:simplePos x="0" y="0"/>
                <wp:positionH relativeFrom="column">
                  <wp:posOffset>1852295</wp:posOffset>
                </wp:positionH>
                <wp:positionV relativeFrom="paragraph">
                  <wp:posOffset>937895</wp:posOffset>
                </wp:positionV>
                <wp:extent cx="866775" cy="0"/>
                <wp:effectExtent l="9525" t="12700" r="9525" b="6350"/>
                <wp:wrapNone/>
                <wp:docPr id="49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EF88" id="AutoShape 33" o:spid="_x0000_s1026" type="#_x0000_t32" style="position:absolute;margin-left:145.85pt;margin-top:73.85pt;width:68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5CECB3" wp14:editId="68F689AA">
                <wp:simplePos x="0" y="0"/>
                <wp:positionH relativeFrom="column">
                  <wp:posOffset>1852295</wp:posOffset>
                </wp:positionH>
                <wp:positionV relativeFrom="paragraph">
                  <wp:posOffset>784225</wp:posOffset>
                </wp:positionV>
                <wp:extent cx="866775" cy="0"/>
                <wp:effectExtent l="9525" t="11430" r="9525" b="7620"/>
                <wp:wrapNone/>
                <wp:docPr id="4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80106" id="AutoShape 32" o:spid="_x0000_s1026" type="#_x0000_t32" style="position:absolute;margin-left:145.85pt;margin-top:61.75pt;width:68.2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FC822A" wp14:editId="5079A7FA">
                <wp:simplePos x="0" y="0"/>
                <wp:positionH relativeFrom="column">
                  <wp:posOffset>1852295</wp:posOffset>
                </wp:positionH>
                <wp:positionV relativeFrom="paragraph">
                  <wp:posOffset>626110</wp:posOffset>
                </wp:positionV>
                <wp:extent cx="866775" cy="0"/>
                <wp:effectExtent l="9525" t="5715" r="9525" b="13335"/>
                <wp:wrapNone/>
                <wp:docPr id="4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A5458" id="AutoShape 31" o:spid="_x0000_s1026" type="#_x0000_t32" style="position:absolute;margin-left:145.85pt;margin-top:49.3pt;width:68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CB2788" wp14:editId="4C0F57AC">
                <wp:simplePos x="0" y="0"/>
                <wp:positionH relativeFrom="column">
                  <wp:posOffset>1852295</wp:posOffset>
                </wp:positionH>
                <wp:positionV relativeFrom="paragraph">
                  <wp:posOffset>467360</wp:posOffset>
                </wp:positionV>
                <wp:extent cx="866775" cy="0"/>
                <wp:effectExtent l="9525" t="8890" r="9525" b="10160"/>
                <wp:wrapNone/>
                <wp:docPr id="4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C0229" id="AutoShape 30" o:spid="_x0000_s1026" type="#_x0000_t32" style="position:absolute;margin-left:145.85pt;margin-top:36.8pt;width:68.2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"/>
            </w:pict>
          </mc:Fallback>
        </mc:AlternateContent>
      </w:r>
      <w:r w:rsidR="00F40BCD" w:rsidRPr="00722B63">
        <w:rPr>
          <w:szCs w:val="22"/>
          <w:lang w:val="hr-HR"/>
        </w:rPr>
        <w:tab/>
      </w:r>
      <w:r w:rsidR="00722B63" w:rsidRPr="00722B63">
        <w:rPr>
          <w:szCs w:val="22"/>
          <w:lang w:val="hr-HR"/>
        </w:rPr>
        <w:tab/>
        <w:t>+101-W02</w:t>
      </w:r>
      <w:r w:rsidR="000C3611">
        <w:rPr>
          <w:szCs w:val="22"/>
          <w:lang w:val="hr-HR"/>
        </w:rPr>
        <w:tab/>
        <w:t>101X2</w:t>
      </w:r>
      <w:r w:rsidR="000C3611">
        <w:rPr>
          <w:szCs w:val="22"/>
          <w:lang w:val="hr-HR"/>
        </w:rPr>
        <w:tab/>
      </w:r>
    </w:p>
    <w:p w14:paraId="1E7CDC98" w14:textId="1BAA718B" w:rsidR="00722B63" w:rsidRDefault="00C477CD" w:rsidP="000C3611">
      <w:pPr>
        <w:tabs>
          <w:tab w:val="left" w:pos="6660"/>
          <w:tab w:val="left" w:pos="809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55C52E" wp14:editId="5031A597">
                <wp:simplePos x="0" y="0"/>
                <wp:positionH relativeFrom="column">
                  <wp:posOffset>4043045</wp:posOffset>
                </wp:positionH>
                <wp:positionV relativeFrom="paragraph">
                  <wp:posOffset>142875</wp:posOffset>
                </wp:positionV>
                <wp:extent cx="863600" cy="0"/>
                <wp:effectExtent l="9525" t="6985" r="12700" b="12065"/>
                <wp:wrapNone/>
                <wp:docPr id="4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55537" id="AutoShape 41" o:spid="_x0000_s1026" type="#_x0000_t32" style="position:absolute;margin-left:318.35pt;margin-top:11.25pt;width:68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"/>
            </w:pict>
          </mc:Fallback>
        </mc:AlternateContent>
      </w:r>
      <w:r w:rsidR="00722B63">
        <w:rPr>
          <w:szCs w:val="22"/>
          <w:lang w:val="hr-HR"/>
        </w:rPr>
        <w:tab/>
        <w:t>+102-W01</w:t>
      </w:r>
      <w:r w:rsidR="000C3611">
        <w:rPr>
          <w:szCs w:val="22"/>
          <w:lang w:val="hr-HR"/>
        </w:rPr>
        <w:tab/>
        <w:t>102X1</w:t>
      </w:r>
    </w:p>
    <w:p w14:paraId="2B0336BB" w14:textId="61C5DEEC" w:rsidR="00722B63" w:rsidRDefault="00C477CD" w:rsidP="00722B63">
      <w:pPr>
        <w:tabs>
          <w:tab w:val="left" w:pos="6660"/>
          <w:tab w:val="left" w:pos="6765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6919B6" wp14:editId="0E760C63">
                <wp:simplePos x="0" y="0"/>
                <wp:positionH relativeFrom="column">
                  <wp:posOffset>4043045</wp:posOffset>
                </wp:positionH>
                <wp:positionV relativeFrom="paragraph">
                  <wp:posOffset>146050</wp:posOffset>
                </wp:positionV>
                <wp:extent cx="893445" cy="0"/>
                <wp:effectExtent l="9525" t="8890" r="11430" b="10160"/>
                <wp:wrapNone/>
                <wp:docPr id="44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34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03B7D" id="AutoShape 42" o:spid="_x0000_s1026" type="#_x0000_t32" style="position:absolute;margin-left:318.35pt;margin-top:11.5pt;width:70.3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"/>
            </w:pict>
          </mc:Fallback>
        </mc:AlternateContent>
      </w:r>
      <w:r w:rsidR="00722B63">
        <w:rPr>
          <w:szCs w:val="22"/>
          <w:lang w:val="hr-HR"/>
        </w:rPr>
        <w:tab/>
        <w:t>+103-W01</w:t>
      </w:r>
      <w:r w:rsidR="00722B63">
        <w:rPr>
          <w:szCs w:val="22"/>
          <w:lang w:val="hr-HR"/>
        </w:rPr>
        <w:tab/>
      </w:r>
      <w:r w:rsidR="000C3611">
        <w:rPr>
          <w:szCs w:val="22"/>
          <w:lang w:val="hr-HR"/>
        </w:rPr>
        <w:t xml:space="preserve">   103X1</w:t>
      </w:r>
    </w:p>
    <w:p w14:paraId="73D23C87" w14:textId="4EDA8B88" w:rsidR="00722B63" w:rsidRDefault="00C477CD" w:rsidP="000C3611">
      <w:pPr>
        <w:tabs>
          <w:tab w:val="left" w:pos="6660"/>
          <w:tab w:val="left" w:pos="810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25E889" wp14:editId="3914C208">
                <wp:simplePos x="0" y="0"/>
                <wp:positionH relativeFrom="column">
                  <wp:posOffset>4043045</wp:posOffset>
                </wp:positionH>
                <wp:positionV relativeFrom="paragraph">
                  <wp:posOffset>144145</wp:posOffset>
                </wp:positionV>
                <wp:extent cx="893445" cy="0"/>
                <wp:effectExtent l="9525" t="5715" r="11430" b="13335"/>
                <wp:wrapNone/>
                <wp:docPr id="43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34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5B68C" id="AutoShape 43" o:spid="_x0000_s1026" type="#_x0000_t32" style="position:absolute;margin-left:318.35pt;margin-top:11.35pt;width:70.3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3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2</w:t>
      </w:r>
      <w:r w:rsidR="000C3611">
        <w:rPr>
          <w:szCs w:val="22"/>
          <w:lang w:val="hr-HR"/>
        </w:rPr>
        <w:tab/>
        <w:t>10</w:t>
      </w:r>
      <w:r w:rsidR="00F00A21">
        <w:rPr>
          <w:szCs w:val="22"/>
          <w:lang w:val="hr-HR"/>
        </w:rPr>
        <w:t>3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2</w:t>
      </w:r>
    </w:p>
    <w:p w14:paraId="42B732C0" w14:textId="27C8C00A" w:rsidR="00722B63" w:rsidRDefault="00C477CD" w:rsidP="00722B63">
      <w:pPr>
        <w:tabs>
          <w:tab w:val="left" w:pos="6667"/>
          <w:tab w:val="left" w:pos="6695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EAE8C8" wp14:editId="718C75A7">
                <wp:simplePos x="0" y="0"/>
                <wp:positionH relativeFrom="column">
                  <wp:posOffset>4043045</wp:posOffset>
                </wp:positionH>
                <wp:positionV relativeFrom="paragraph">
                  <wp:posOffset>141605</wp:posOffset>
                </wp:positionV>
                <wp:extent cx="893445" cy="0"/>
                <wp:effectExtent l="9525" t="11430" r="11430" b="7620"/>
                <wp:wrapNone/>
                <wp:docPr id="42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34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067B7" id="AutoShape 44" o:spid="_x0000_s1026" type="#_x0000_t32" style="position:absolute;margin-left:318.35pt;margin-top:11.15pt;width:70.3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4</w:t>
      </w:r>
      <w:r w:rsidR="00722B63">
        <w:rPr>
          <w:szCs w:val="22"/>
          <w:lang w:val="hr-HR"/>
        </w:rPr>
        <w:t>-W01</w:t>
      </w:r>
      <w:r w:rsidR="00722B63">
        <w:rPr>
          <w:szCs w:val="22"/>
          <w:lang w:val="hr-HR"/>
        </w:rPr>
        <w:tab/>
      </w:r>
      <w:r w:rsidR="000C3611">
        <w:rPr>
          <w:szCs w:val="22"/>
          <w:lang w:val="hr-HR"/>
        </w:rPr>
        <w:t xml:space="preserve">   </w:t>
      </w:r>
      <w:bookmarkStart w:id="13" w:name="_Hlk41484364"/>
      <w:r w:rsidR="000C3611">
        <w:rPr>
          <w:szCs w:val="22"/>
          <w:lang w:val="hr-HR"/>
        </w:rPr>
        <w:t>10</w:t>
      </w:r>
      <w:r w:rsidR="00F00A21">
        <w:rPr>
          <w:szCs w:val="22"/>
          <w:lang w:val="hr-HR"/>
        </w:rPr>
        <w:t>4</w:t>
      </w:r>
      <w:r w:rsidR="000C3611">
        <w:rPr>
          <w:szCs w:val="22"/>
          <w:lang w:val="hr-HR"/>
        </w:rPr>
        <w:t>X1</w:t>
      </w:r>
      <w:bookmarkEnd w:id="13"/>
    </w:p>
    <w:p w14:paraId="17D5C96F" w14:textId="1245F92E" w:rsidR="00722B63" w:rsidRDefault="00C477CD" w:rsidP="00722B63">
      <w:pPr>
        <w:tabs>
          <w:tab w:val="left" w:pos="6667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612992" wp14:editId="5419E054">
                <wp:simplePos x="0" y="0"/>
                <wp:positionH relativeFrom="column">
                  <wp:posOffset>4043045</wp:posOffset>
                </wp:positionH>
                <wp:positionV relativeFrom="paragraph">
                  <wp:posOffset>134620</wp:posOffset>
                </wp:positionV>
                <wp:extent cx="863600" cy="0"/>
                <wp:effectExtent l="9525" t="12700" r="12700" b="6350"/>
                <wp:wrapNone/>
                <wp:docPr id="4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F802A" id="AutoShape 45" o:spid="_x0000_s1026" type="#_x0000_t32" style="position:absolute;margin-left:318.35pt;margin-top:10.6pt;width:68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4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2</w:t>
      </w:r>
      <w:r w:rsidR="000C3611">
        <w:rPr>
          <w:szCs w:val="22"/>
          <w:lang w:val="hr-HR"/>
        </w:rPr>
        <w:t xml:space="preserve">         10</w:t>
      </w:r>
      <w:r w:rsidR="00F00A21">
        <w:rPr>
          <w:szCs w:val="22"/>
          <w:lang w:val="hr-HR"/>
        </w:rPr>
        <w:t>4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2</w:t>
      </w:r>
    </w:p>
    <w:p w14:paraId="482020A1" w14:textId="74036731" w:rsidR="00722B63" w:rsidRDefault="00C477CD" w:rsidP="00722B63">
      <w:pPr>
        <w:tabs>
          <w:tab w:val="left" w:pos="6676"/>
          <w:tab w:val="left" w:pos="6704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CAEEF6" wp14:editId="79B62EAA">
                <wp:simplePos x="0" y="0"/>
                <wp:positionH relativeFrom="column">
                  <wp:posOffset>4043045</wp:posOffset>
                </wp:positionH>
                <wp:positionV relativeFrom="paragraph">
                  <wp:posOffset>153670</wp:posOffset>
                </wp:positionV>
                <wp:extent cx="863600" cy="0"/>
                <wp:effectExtent l="9525" t="11430" r="12700" b="7620"/>
                <wp:wrapNone/>
                <wp:docPr id="4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F0C2D" id="AutoShape 46" o:spid="_x0000_s1026" type="#_x0000_t32" style="position:absolute;margin-left:318.35pt;margin-top:12.1pt;width:68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5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1</w:t>
      </w:r>
      <w:r w:rsidR="00722B63">
        <w:rPr>
          <w:szCs w:val="22"/>
          <w:lang w:val="hr-HR"/>
        </w:rPr>
        <w:tab/>
      </w:r>
      <w:r w:rsidR="000C3611">
        <w:rPr>
          <w:szCs w:val="22"/>
          <w:lang w:val="hr-HR"/>
        </w:rPr>
        <w:t xml:space="preserve">    10</w:t>
      </w:r>
      <w:r w:rsidR="00F00A21">
        <w:rPr>
          <w:szCs w:val="22"/>
          <w:lang w:val="hr-HR"/>
        </w:rPr>
        <w:t>1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1</w:t>
      </w:r>
    </w:p>
    <w:p w14:paraId="2AEDF7AD" w14:textId="58C0C8BC" w:rsidR="00722B63" w:rsidRDefault="00C477CD" w:rsidP="00722B63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0A7FC5" wp14:editId="0478737A">
                <wp:simplePos x="0" y="0"/>
                <wp:positionH relativeFrom="column">
                  <wp:posOffset>4043045</wp:posOffset>
                </wp:positionH>
                <wp:positionV relativeFrom="paragraph">
                  <wp:posOffset>140970</wp:posOffset>
                </wp:positionV>
                <wp:extent cx="863600" cy="0"/>
                <wp:effectExtent l="9525" t="6985" r="12700" b="12065"/>
                <wp:wrapNone/>
                <wp:docPr id="39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F1AEA" id="AutoShape 47" o:spid="_x0000_s1026" type="#_x0000_t32" style="position:absolute;margin-left:318.35pt;margin-top:11.1pt;width:68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6C2A61">
        <w:rPr>
          <w:szCs w:val="22"/>
          <w:lang w:val="hr-HR"/>
        </w:rPr>
        <w:t>6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1</w:t>
      </w:r>
      <w:r w:rsidR="000C3611">
        <w:rPr>
          <w:szCs w:val="22"/>
          <w:lang w:val="hr-HR"/>
        </w:rPr>
        <w:t xml:space="preserve">         10</w:t>
      </w:r>
      <w:r w:rsidR="009F119F">
        <w:rPr>
          <w:szCs w:val="22"/>
          <w:lang w:val="hr-HR"/>
        </w:rPr>
        <w:t>6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1</w:t>
      </w:r>
      <w:r w:rsidR="000C3611">
        <w:rPr>
          <w:szCs w:val="22"/>
          <w:lang w:val="hr-HR"/>
        </w:rPr>
        <w:t xml:space="preserve"> </w:t>
      </w:r>
    </w:p>
    <w:p w14:paraId="62DD2985" w14:textId="4DED4357" w:rsidR="00722B63" w:rsidRDefault="00C477CD" w:rsidP="00722B63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DEB22D" wp14:editId="0B69765A">
                <wp:simplePos x="0" y="0"/>
                <wp:positionH relativeFrom="column">
                  <wp:posOffset>4043045</wp:posOffset>
                </wp:positionH>
                <wp:positionV relativeFrom="paragraph">
                  <wp:posOffset>138430</wp:posOffset>
                </wp:positionV>
                <wp:extent cx="863600" cy="0"/>
                <wp:effectExtent l="9525" t="12700" r="12700" b="635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092D" id="AutoShape 48" o:spid="_x0000_s1026" type="#_x0000_t32" style="position:absolute;margin-left:318.35pt;margin-top:10.9pt;width:68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6C2A61">
        <w:rPr>
          <w:szCs w:val="22"/>
          <w:lang w:val="hr-HR"/>
        </w:rPr>
        <w:t>6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2</w:t>
      </w:r>
      <w:r w:rsidR="000C3611">
        <w:rPr>
          <w:szCs w:val="22"/>
          <w:lang w:val="hr-HR"/>
        </w:rPr>
        <w:t xml:space="preserve">         10</w:t>
      </w:r>
      <w:r w:rsidR="009F119F">
        <w:rPr>
          <w:szCs w:val="22"/>
          <w:lang w:val="hr-HR"/>
        </w:rPr>
        <w:t>6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2</w:t>
      </w:r>
    </w:p>
    <w:p w14:paraId="16F0A9A1" w14:textId="29AE9459" w:rsidR="00722B63" w:rsidRDefault="00C477CD" w:rsidP="00722B63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877785" wp14:editId="619808C4">
                <wp:simplePos x="0" y="0"/>
                <wp:positionH relativeFrom="column">
                  <wp:posOffset>4043045</wp:posOffset>
                </wp:positionH>
                <wp:positionV relativeFrom="paragraph">
                  <wp:posOffset>147320</wp:posOffset>
                </wp:positionV>
                <wp:extent cx="863600" cy="0"/>
                <wp:effectExtent l="9525" t="10795" r="12700" b="8255"/>
                <wp:wrapNone/>
                <wp:docPr id="3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75C80" id="AutoShape 49" o:spid="_x0000_s1026" type="#_x0000_t32" style="position:absolute;margin-left:318.35pt;margin-top:11.6pt;width:68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6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3</w:t>
      </w:r>
      <w:r w:rsidR="000C3611">
        <w:rPr>
          <w:szCs w:val="22"/>
          <w:lang w:val="hr-HR"/>
        </w:rPr>
        <w:t xml:space="preserve">         10</w:t>
      </w:r>
      <w:r w:rsidR="00F00A21">
        <w:rPr>
          <w:szCs w:val="22"/>
          <w:lang w:val="hr-HR"/>
        </w:rPr>
        <w:t>6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3</w:t>
      </w:r>
    </w:p>
    <w:p w14:paraId="20D66397" w14:textId="5B334586" w:rsidR="00722B63" w:rsidRDefault="00C477CD" w:rsidP="00722B63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A055D9" wp14:editId="4CE65523">
                <wp:simplePos x="0" y="0"/>
                <wp:positionH relativeFrom="column">
                  <wp:posOffset>4043045</wp:posOffset>
                </wp:positionH>
                <wp:positionV relativeFrom="paragraph">
                  <wp:posOffset>139700</wp:posOffset>
                </wp:positionV>
                <wp:extent cx="863600" cy="0"/>
                <wp:effectExtent l="9525" t="11430" r="12700" b="7620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553C4" id="AutoShape 50" o:spid="_x0000_s1026" type="#_x0000_t32" style="position:absolute;margin-left:318.35pt;margin-top:11pt;width:68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"/>
            </w:pict>
          </mc:Fallback>
        </mc:AlternateContent>
      </w:r>
      <w:r w:rsidR="00722B63">
        <w:rPr>
          <w:szCs w:val="22"/>
          <w:lang w:val="hr-HR"/>
        </w:rPr>
        <w:tab/>
        <w:t>+10</w:t>
      </w:r>
      <w:r w:rsidR="00F00A21">
        <w:rPr>
          <w:szCs w:val="22"/>
          <w:lang w:val="hr-HR"/>
        </w:rPr>
        <w:t>6</w:t>
      </w:r>
      <w:r w:rsidR="00722B63">
        <w:rPr>
          <w:szCs w:val="22"/>
          <w:lang w:val="hr-HR"/>
        </w:rPr>
        <w:t>-W0</w:t>
      </w:r>
      <w:r w:rsidR="00F00A21">
        <w:rPr>
          <w:szCs w:val="22"/>
          <w:lang w:val="hr-HR"/>
        </w:rPr>
        <w:t>4</w:t>
      </w:r>
      <w:r w:rsidR="000C3611">
        <w:rPr>
          <w:szCs w:val="22"/>
          <w:lang w:val="hr-HR"/>
        </w:rPr>
        <w:t xml:space="preserve">         10</w:t>
      </w:r>
      <w:r w:rsidR="00F00A21">
        <w:rPr>
          <w:szCs w:val="22"/>
          <w:lang w:val="hr-HR"/>
        </w:rPr>
        <w:t>6</w:t>
      </w:r>
      <w:r w:rsidR="000C3611">
        <w:rPr>
          <w:szCs w:val="22"/>
          <w:lang w:val="hr-HR"/>
        </w:rPr>
        <w:t>X</w:t>
      </w:r>
      <w:r w:rsidR="00F00A21">
        <w:rPr>
          <w:szCs w:val="22"/>
          <w:lang w:val="hr-HR"/>
        </w:rPr>
        <w:t>4</w:t>
      </w:r>
    </w:p>
    <w:p w14:paraId="4673D1DE" w14:textId="24F71560" w:rsidR="00722B63" w:rsidRDefault="006822C9" w:rsidP="006822C9">
      <w:pPr>
        <w:tabs>
          <w:tab w:val="left" w:pos="3491"/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8D3743" wp14:editId="22E224F8">
                <wp:simplePos x="0" y="0"/>
                <wp:positionH relativeFrom="column">
                  <wp:posOffset>1850924</wp:posOffset>
                </wp:positionH>
                <wp:positionV relativeFrom="paragraph">
                  <wp:posOffset>152501</wp:posOffset>
                </wp:positionV>
                <wp:extent cx="866775" cy="0"/>
                <wp:effectExtent l="0" t="0" r="0" b="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D0E3A" id="Straight Connector 112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75pt,12pt" to="214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="00722B63">
        <w:rPr>
          <w:szCs w:val="22"/>
          <w:lang w:val="hr-HR"/>
        </w:rPr>
        <w:tab/>
      </w:r>
      <w:r>
        <w:rPr>
          <w:szCs w:val="22"/>
          <w:lang w:val="hr-HR"/>
        </w:rPr>
        <w:tab/>
        <w:t>+107-W0</w:t>
      </w:r>
      <w:r w:rsidR="00F00A21">
        <w:rPr>
          <w:szCs w:val="22"/>
          <w:lang w:val="hr-HR"/>
        </w:rPr>
        <w:t>1</w:t>
      </w:r>
      <w:r>
        <w:rPr>
          <w:szCs w:val="22"/>
          <w:lang w:val="hr-HR"/>
        </w:rPr>
        <w:tab/>
        <w:t xml:space="preserve">    107X</w:t>
      </w:r>
      <w:r w:rsidR="00F00A21">
        <w:rPr>
          <w:szCs w:val="22"/>
          <w:lang w:val="hr-HR"/>
        </w:rPr>
        <w:t>1</w:t>
      </w:r>
    </w:p>
    <w:p w14:paraId="14207121" w14:textId="154E2284" w:rsidR="00D862DA" w:rsidRPr="00D862DA" w:rsidRDefault="00770019" w:rsidP="002138D7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83EBA8" wp14:editId="45697254">
                <wp:simplePos x="0" y="0"/>
                <wp:positionH relativeFrom="column">
                  <wp:posOffset>1852295</wp:posOffset>
                </wp:positionH>
                <wp:positionV relativeFrom="paragraph">
                  <wp:posOffset>160274</wp:posOffset>
                </wp:positionV>
                <wp:extent cx="866775" cy="0"/>
                <wp:effectExtent l="0" t="0" r="0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E5EDA" id="Straight Connector 115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214.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" strokecolor="black [3200]" strokeweight="1pt">
                <v:stroke joinstyle="miter"/>
              </v:line>
            </w:pict>
          </mc:Fallback>
        </mc:AlternateContent>
      </w:r>
      <w:r w:rsidR="006822C9"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6E97593" wp14:editId="06315AB0">
                <wp:simplePos x="0" y="0"/>
                <wp:positionH relativeFrom="column">
                  <wp:posOffset>4036543</wp:posOffset>
                </wp:positionH>
                <wp:positionV relativeFrom="paragraph">
                  <wp:posOffset>27940</wp:posOffset>
                </wp:positionV>
                <wp:extent cx="863600" cy="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B2474" id="Straight Connector 114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85pt,2.2pt" to="385.8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="002138D7">
        <w:rPr>
          <w:szCs w:val="22"/>
          <w:lang w:val="hr-HR"/>
        </w:rPr>
        <w:tab/>
        <w:t>+107-W0</w:t>
      </w:r>
      <w:r w:rsidR="00F00A21">
        <w:rPr>
          <w:szCs w:val="22"/>
          <w:lang w:val="hr-HR"/>
        </w:rPr>
        <w:t>2</w:t>
      </w:r>
      <w:r w:rsidR="002138D7">
        <w:rPr>
          <w:szCs w:val="22"/>
          <w:lang w:val="hr-HR"/>
        </w:rPr>
        <w:tab/>
        <w:t xml:space="preserve">    107X</w:t>
      </w:r>
      <w:r w:rsidR="00F00A21">
        <w:rPr>
          <w:szCs w:val="22"/>
          <w:lang w:val="hr-HR"/>
        </w:rPr>
        <w:t>2</w:t>
      </w:r>
    </w:p>
    <w:p w14:paraId="1FF0E523" w14:textId="2E98BE3F" w:rsidR="00D862DA" w:rsidRDefault="00F00A21" w:rsidP="00FD4960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FE085E8" wp14:editId="10A5E620">
                <wp:simplePos x="0" y="0"/>
                <wp:positionH relativeFrom="column">
                  <wp:posOffset>4043045</wp:posOffset>
                </wp:positionH>
                <wp:positionV relativeFrom="paragraph">
                  <wp:posOffset>146685</wp:posOffset>
                </wp:positionV>
                <wp:extent cx="8636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40E40" id="Straight Connector 11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5pt,11.55pt" to="386.3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770024" wp14:editId="63ED4EB6">
                <wp:simplePos x="0" y="0"/>
                <wp:positionH relativeFrom="column">
                  <wp:posOffset>1849120</wp:posOffset>
                </wp:positionH>
                <wp:positionV relativeFrom="paragraph">
                  <wp:posOffset>146685</wp:posOffset>
                </wp:positionV>
                <wp:extent cx="87312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1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57582" id="Straight Connector 1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11.55pt" to="214.3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 w:rsidR="00770019"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0ACAC7" wp14:editId="0B0EDE91">
                <wp:simplePos x="0" y="0"/>
                <wp:positionH relativeFrom="column">
                  <wp:posOffset>4038066</wp:posOffset>
                </wp:positionH>
                <wp:positionV relativeFrom="paragraph">
                  <wp:posOffset>29463</wp:posOffset>
                </wp:positionV>
                <wp:extent cx="871267" cy="0"/>
                <wp:effectExtent l="0" t="0" r="0" b="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12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14DCB" id="Straight Connector 119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95pt,2.3pt" to="386.5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 w:rsidR="00FD4960">
        <w:rPr>
          <w:szCs w:val="22"/>
          <w:lang w:val="hr-HR"/>
        </w:rPr>
        <w:tab/>
      </w:r>
      <w:r>
        <w:rPr>
          <w:szCs w:val="22"/>
          <w:lang w:val="hr-HR"/>
        </w:rPr>
        <w:t>+107-W03</w:t>
      </w:r>
      <w:r>
        <w:rPr>
          <w:szCs w:val="22"/>
          <w:lang w:val="hr-HR"/>
        </w:rPr>
        <w:tab/>
        <w:t xml:space="preserve">    107X3</w:t>
      </w:r>
    </w:p>
    <w:p w14:paraId="350F98F6" w14:textId="5150BE5A" w:rsidR="00FD4960" w:rsidRPr="0056645D" w:rsidRDefault="00F00A21" w:rsidP="00F00A21">
      <w:pPr>
        <w:tabs>
          <w:tab w:val="left" w:pos="6676"/>
        </w:tabs>
        <w:rPr>
          <w:szCs w:val="22"/>
          <w:lang w:val="hr-HR"/>
        </w:rPr>
        <w:sectPr w:rsidR="00FD4960" w:rsidRPr="0056645D" w:rsidSect="00131F0C">
          <w:headerReference w:type="default" r:id="rId18"/>
          <w:pgSz w:w="11907" w:h="16840"/>
          <w:pgMar w:top="1418" w:right="851" w:bottom="851" w:left="1418" w:header="567" w:footer="567" w:gutter="0"/>
          <w:cols w:space="720"/>
        </w:sect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56582B7" wp14:editId="7082F7D9">
                <wp:simplePos x="0" y="0"/>
                <wp:positionH relativeFrom="column">
                  <wp:posOffset>4039870</wp:posOffset>
                </wp:positionH>
                <wp:positionV relativeFrom="paragraph">
                  <wp:posOffset>139065</wp:posOffset>
                </wp:positionV>
                <wp:extent cx="89662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6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C5878" id="Straight Connector 12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1pt,10.95pt" to="388.7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126CBCE" wp14:editId="17C6A4AF">
                <wp:simplePos x="0" y="0"/>
                <wp:positionH relativeFrom="column">
                  <wp:posOffset>1849120</wp:posOffset>
                </wp:positionH>
                <wp:positionV relativeFrom="paragraph">
                  <wp:posOffset>139065</wp:posOffset>
                </wp:positionV>
                <wp:extent cx="873125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1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EF477" id="Straight Connector 8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10.95pt" to="214.3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 w:rsidR="00FD4960">
        <w:rPr>
          <w:szCs w:val="22"/>
          <w:lang w:val="hr-HR"/>
        </w:rPr>
        <w:tab/>
      </w:r>
      <w:r>
        <w:rPr>
          <w:szCs w:val="22"/>
          <w:lang w:val="hr-HR"/>
        </w:rPr>
        <w:t>+107-W04</w:t>
      </w:r>
      <w:r>
        <w:rPr>
          <w:szCs w:val="22"/>
          <w:lang w:val="hr-HR"/>
        </w:rPr>
        <w:tab/>
        <w:t xml:space="preserve">    107X4</w:t>
      </w:r>
      <w:r w:rsidR="00FD4960">
        <w:rPr>
          <w:szCs w:val="22"/>
          <w:lang w:val="hr-HR"/>
        </w:rPr>
        <w:tab/>
      </w:r>
    </w:p>
    <w:p w14:paraId="326BECE3" w14:textId="7B03811C" w:rsidR="007B73C9" w:rsidRDefault="007B73C9">
      <w:pPr>
        <w:spacing w:before="120"/>
        <w:rPr>
          <w:sz w:val="24"/>
          <w:lang w:val="hr-HR"/>
        </w:rPr>
      </w:pPr>
    </w:p>
    <w:p w14:paraId="14532F0F" w14:textId="77777777" w:rsidR="006C2A61" w:rsidRPr="00D862DA" w:rsidRDefault="006C2A61" w:rsidP="006C2A61">
      <w:pPr>
        <w:ind w:firstLine="720"/>
        <w:rPr>
          <w:sz w:val="24"/>
          <w:szCs w:val="24"/>
          <w:lang w:val="hr-HR"/>
        </w:rPr>
      </w:pPr>
      <w:r w:rsidRPr="00D862DA">
        <w:rPr>
          <w:sz w:val="24"/>
          <w:szCs w:val="24"/>
          <w:lang w:val="hr-HR"/>
        </w:rPr>
        <w:t>TC2</w:t>
      </w:r>
    </w:p>
    <w:p w14:paraId="5640FD15" w14:textId="77777777" w:rsidR="006C2A61" w:rsidRDefault="006C2A61" w:rsidP="006C2A61">
      <w:pPr>
        <w:tabs>
          <w:tab w:val="left" w:pos="887"/>
          <w:tab w:val="left" w:pos="6720"/>
        </w:tabs>
        <w:rPr>
          <w:szCs w:val="22"/>
          <w:lang w:val="hr-HR"/>
        </w:rPr>
      </w:pPr>
      <w:r>
        <w:rPr>
          <w:szCs w:val="22"/>
          <w:lang w:val="hr-HR"/>
        </w:rPr>
        <w:tab/>
      </w:r>
      <w:r>
        <w:rPr>
          <w:szCs w:val="22"/>
          <w:lang w:val="hr-HR"/>
        </w:rPr>
        <w:tab/>
        <w:t>kabel</w:t>
      </w:r>
    </w:p>
    <w:p w14:paraId="1639F608" w14:textId="5255DB0C" w:rsidR="006C2A61" w:rsidRDefault="00EF1D3A" w:rsidP="006C2A61">
      <w:pPr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AB9FF4" wp14:editId="3BE21B7D">
                <wp:simplePos x="0" y="0"/>
                <wp:positionH relativeFrom="column">
                  <wp:posOffset>2715895</wp:posOffset>
                </wp:positionH>
                <wp:positionV relativeFrom="paragraph">
                  <wp:posOffset>95250</wp:posOffset>
                </wp:positionV>
                <wp:extent cx="1323975" cy="4347210"/>
                <wp:effectExtent l="0" t="0" r="28575" b="15240"/>
                <wp:wrapNone/>
                <wp:docPr id="15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434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B31DF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P2   Prespojni kabel</w:t>
                            </w:r>
                          </w:p>
                          <w:p w14:paraId="5E251F90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T01</w:t>
                            </w:r>
                          </w:p>
                          <w:p w14:paraId="5138B23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T03</w:t>
                            </w:r>
                          </w:p>
                          <w:p w14:paraId="07193508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T05</w:t>
                            </w:r>
                          </w:p>
                          <w:p w14:paraId="6D1439F6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T01</w:t>
                            </w:r>
                          </w:p>
                          <w:p w14:paraId="3C008C3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T03</w:t>
                            </w:r>
                          </w:p>
                          <w:p w14:paraId="359FE157" w14:textId="519487DE" w:rsidR="00FD4960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T05</w:t>
                            </w:r>
                          </w:p>
                          <w:p w14:paraId="7610028A" w14:textId="463E7D3B" w:rsidR="006C2A61" w:rsidRDefault="00FD4960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T01</w:t>
                            </w:r>
                          </w:p>
                          <w:p w14:paraId="5F3E5B25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</w:p>
                          <w:p w14:paraId="763B93BF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</w:p>
                          <w:p w14:paraId="66A00982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T02</w:t>
                            </w:r>
                          </w:p>
                          <w:p w14:paraId="2499BBA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T04</w:t>
                            </w:r>
                          </w:p>
                          <w:p w14:paraId="38C015E9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T06</w:t>
                            </w:r>
                          </w:p>
                          <w:p w14:paraId="3C15603D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T11</w:t>
                            </w:r>
                          </w:p>
                          <w:p w14:paraId="1B19E0C6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T12</w:t>
                            </w:r>
                          </w:p>
                          <w:p w14:paraId="4AD0D2E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T13</w:t>
                            </w:r>
                          </w:p>
                          <w:p w14:paraId="483728D4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T14</w:t>
                            </w:r>
                          </w:p>
                          <w:p w14:paraId="0726291B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T15</w:t>
                            </w:r>
                          </w:p>
                          <w:p w14:paraId="5E03AD59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T02</w:t>
                            </w:r>
                          </w:p>
                          <w:p w14:paraId="4E1E268B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T04</w:t>
                            </w:r>
                          </w:p>
                          <w:p w14:paraId="75B97BF5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T06</w:t>
                            </w:r>
                          </w:p>
                          <w:p w14:paraId="67D5618F" w14:textId="612BECB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T11</w:t>
                            </w:r>
                          </w:p>
                          <w:p w14:paraId="6D251A25" w14:textId="3E2087D4" w:rsidR="00EF1D3A" w:rsidRDefault="00EF1D3A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T12</w:t>
                            </w:r>
                          </w:p>
                          <w:p w14:paraId="0107A643" w14:textId="7D38A6A5" w:rsidR="00EF1D3A" w:rsidRPr="00D862DA" w:rsidRDefault="00EF1D3A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B9FF4" id="Text Box 55" o:spid="_x0000_s1029" type="#_x0000_t202" style="position:absolute;left:0;text-align:left;margin-left:213.85pt;margin-top:7.5pt;width:104.25pt;height:342.3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">
                <v:textbox>
                  <w:txbxContent>
                    <w:p w14:paraId="522B31DF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P2   Prespojni kabel</w:t>
                      </w:r>
                    </w:p>
                    <w:p w14:paraId="5E251F90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T01</w:t>
                      </w:r>
                    </w:p>
                    <w:p w14:paraId="5138B23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T03</w:t>
                      </w:r>
                    </w:p>
                    <w:p w14:paraId="07193508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T05</w:t>
                      </w:r>
                    </w:p>
                    <w:p w14:paraId="6D1439F6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T01</w:t>
                      </w:r>
                    </w:p>
                    <w:p w14:paraId="3C008C3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T03</w:t>
                      </w:r>
                    </w:p>
                    <w:p w14:paraId="359FE157" w14:textId="519487DE" w:rsidR="00FD4960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T05</w:t>
                      </w:r>
                    </w:p>
                    <w:p w14:paraId="7610028A" w14:textId="463E7D3B" w:rsidR="006C2A61" w:rsidRDefault="00FD4960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T01</w:t>
                      </w:r>
                    </w:p>
                    <w:p w14:paraId="5F3E5B25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</w:p>
                    <w:p w14:paraId="763B93BF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</w:p>
                    <w:p w14:paraId="66A00982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T02</w:t>
                      </w:r>
                    </w:p>
                    <w:p w14:paraId="2499BBA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T04</w:t>
                      </w:r>
                    </w:p>
                    <w:p w14:paraId="38C015E9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T06</w:t>
                      </w:r>
                    </w:p>
                    <w:p w14:paraId="3C15603D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T11</w:t>
                      </w:r>
                    </w:p>
                    <w:p w14:paraId="1B19E0C6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T12</w:t>
                      </w:r>
                    </w:p>
                    <w:p w14:paraId="4AD0D2E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T13</w:t>
                      </w:r>
                    </w:p>
                    <w:p w14:paraId="483728D4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T14</w:t>
                      </w:r>
                    </w:p>
                    <w:p w14:paraId="0726291B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T15</w:t>
                      </w:r>
                    </w:p>
                    <w:p w14:paraId="5E03AD59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T02</w:t>
                      </w:r>
                    </w:p>
                    <w:p w14:paraId="4E1E268B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T04</w:t>
                      </w:r>
                    </w:p>
                    <w:p w14:paraId="75B97BF5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T06</w:t>
                      </w:r>
                    </w:p>
                    <w:p w14:paraId="67D5618F" w14:textId="612BECB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T11</w:t>
                      </w:r>
                    </w:p>
                    <w:p w14:paraId="6D251A25" w14:textId="3E2087D4" w:rsidR="00EF1D3A" w:rsidRDefault="00EF1D3A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T12</w:t>
                      </w:r>
                    </w:p>
                    <w:p w14:paraId="0107A643" w14:textId="7D38A6A5" w:rsidR="00EF1D3A" w:rsidRPr="00D862DA" w:rsidRDefault="00EF1D3A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AF99AA" wp14:editId="0B19BF28">
                <wp:simplePos x="0" y="0"/>
                <wp:positionH relativeFrom="column">
                  <wp:posOffset>344170</wp:posOffset>
                </wp:positionH>
                <wp:positionV relativeFrom="paragraph">
                  <wp:posOffset>92710</wp:posOffset>
                </wp:positionV>
                <wp:extent cx="1616075" cy="5073650"/>
                <wp:effectExtent l="0" t="0" r="22225" b="12700"/>
                <wp:wrapNone/>
                <wp:docPr id="120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6075" cy="507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1F898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E2</w:t>
                            </w:r>
                          </w:p>
                          <w:p w14:paraId="207ADC16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T01</w:t>
                            </w:r>
                          </w:p>
                          <w:p w14:paraId="245A02B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Telefonska                T02</w:t>
                            </w:r>
                          </w:p>
                          <w:p w14:paraId="2C26442D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centrala                     T03</w:t>
                            </w:r>
                          </w:p>
                          <w:p w14:paraId="5312403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7/8                             T04</w:t>
                            </w:r>
                          </w:p>
                          <w:p w14:paraId="7E35B3CC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T05</w:t>
                            </w:r>
                          </w:p>
                          <w:p w14:paraId="78F67A0A" w14:textId="22B4B7B0" w:rsidR="00FD4960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T06</w:t>
                            </w:r>
                          </w:p>
                          <w:p w14:paraId="3CEC182C" w14:textId="52C80758" w:rsidR="006C2A61" w:rsidRDefault="00FD4960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T07</w:t>
                            </w:r>
                          </w:p>
                          <w:p w14:paraId="486816CB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</w:p>
                          <w:p w14:paraId="5C3F362C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</w:p>
                          <w:p w14:paraId="000E1A51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T11</w:t>
                            </w:r>
                          </w:p>
                          <w:p w14:paraId="38145138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T12</w:t>
                            </w:r>
                          </w:p>
                          <w:p w14:paraId="7E7CA93C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T13</w:t>
                            </w:r>
                          </w:p>
                          <w:p w14:paraId="0F754CC0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T14</w:t>
                            </w:r>
                          </w:p>
                          <w:p w14:paraId="220E0F3C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T15</w:t>
                            </w:r>
                          </w:p>
                          <w:p w14:paraId="106B2E17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T16</w:t>
                            </w:r>
                          </w:p>
                          <w:p w14:paraId="7AD3F228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T17</w:t>
                            </w:r>
                          </w:p>
                          <w:p w14:paraId="2FFDE583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T18</w:t>
                            </w:r>
                          </w:p>
                          <w:p w14:paraId="3A5AAB88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T19</w:t>
                            </w:r>
                          </w:p>
                          <w:p w14:paraId="43734B2F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T20</w:t>
                            </w:r>
                          </w:p>
                          <w:p w14:paraId="39182E8E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T21</w:t>
                            </w:r>
                          </w:p>
                          <w:p w14:paraId="6FBEC750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T22</w:t>
                            </w:r>
                          </w:p>
                          <w:p w14:paraId="04F13E14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T23</w:t>
                            </w:r>
                          </w:p>
                          <w:p w14:paraId="35E73C0A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T24</w:t>
                            </w:r>
                          </w:p>
                          <w:p w14:paraId="02F71D02" w14:textId="77777777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T25</w:t>
                            </w:r>
                          </w:p>
                          <w:p w14:paraId="5D20933E" w14:textId="2E4BF4EA" w:rsidR="006C2A61" w:rsidRDefault="006C2A61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 xml:space="preserve">                                  T26</w:t>
                            </w:r>
                          </w:p>
                          <w:p w14:paraId="32FF8E8C" w14:textId="699B2433" w:rsidR="00EF1D3A" w:rsidRDefault="00EF1D3A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T27</w:t>
                            </w:r>
                          </w:p>
                          <w:p w14:paraId="7FC8B3EC" w14:textId="5BD45F38" w:rsidR="00EF1D3A" w:rsidRPr="000C3611" w:rsidRDefault="00EF1D3A" w:rsidP="006C2A61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ab/>
                            </w:r>
                            <w:r>
                              <w:rPr>
                                <w:lang w:val="hr-HR"/>
                              </w:rPr>
                              <w:tab/>
                              <w:t xml:space="preserve">        T28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F99AA" id="Text Box 54" o:spid="_x0000_s1030" type="#_x0000_t202" style="position:absolute;left:0;text-align:left;margin-left:27.1pt;margin-top:7.3pt;width:127.25pt;height:399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">
                <v:textbox>
                  <w:txbxContent>
                    <w:p w14:paraId="6411F898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E2</w:t>
                      </w:r>
                    </w:p>
                    <w:p w14:paraId="207ADC16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</w:r>
                      <w:r>
                        <w:rPr>
                          <w:lang w:val="hr-HR"/>
                        </w:rPr>
                        <w:tab/>
                        <w:t xml:space="preserve">        T01</w:t>
                      </w:r>
                    </w:p>
                    <w:p w14:paraId="245A02B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Telefonska                T02</w:t>
                      </w:r>
                    </w:p>
                    <w:p w14:paraId="2C26442D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centrala                     T03</w:t>
                      </w:r>
                    </w:p>
                    <w:p w14:paraId="5312403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7/8                             T04</w:t>
                      </w:r>
                    </w:p>
                    <w:p w14:paraId="7E35B3CC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T05</w:t>
                      </w:r>
                    </w:p>
                    <w:p w14:paraId="78F67A0A" w14:textId="22B4B7B0" w:rsidR="00FD4960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T06</w:t>
                      </w:r>
                    </w:p>
                    <w:p w14:paraId="3CEC182C" w14:textId="52C80758" w:rsidR="006C2A61" w:rsidRDefault="00FD4960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</w:r>
                      <w:r>
                        <w:rPr>
                          <w:lang w:val="hr-HR"/>
                        </w:rPr>
                        <w:tab/>
                        <w:t xml:space="preserve">        T07</w:t>
                      </w:r>
                    </w:p>
                    <w:p w14:paraId="486816CB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</w:p>
                    <w:p w14:paraId="5C3F362C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</w:p>
                    <w:p w14:paraId="000E1A51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T11</w:t>
                      </w:r>
                    </w:p>
                    <w:p w14:paraId="38145138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T12</w:t>
                      </w:r>
                    </w:p>
                    <w:p w14:paraId="7E7CA93C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T13</w:t>
                      </w:r>
                    </w:p>
                    <w:p w14:paraId="0F754CC0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T14</w:t>
                      </w:r>
                    </w:p>
                    <w:p w14:paraId="220E0F3C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T15</w:t>
                      </w:r>
                    </w:p>
                    <w:p w14:paraId="106B2E17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T16</w:t>
                      </w:r>
                    </w:p>
                    <w:p w14:paraId="7AD3F228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T17</w:t>
                      </w:r>
                    </w:p>
                    <w:p w14:paraId="2FFDE583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T18</w:t>
                      </w:r>
                    </w:p>
                    <w:p w14:paraId="3A5AAB88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T19</w:t>
                      </w:r>
                    </w:p>
                    <w:p w14:paraId="43734B2F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T20</w:t>
                      </w:r>
                    </w:p>
                    <w:p w14:paraId="39182E8E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T21</w:t>
                      </w:r>
                    </w:p>
                    <w:p w14:paraId="6FBEC750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T22</w:t>
                      </w:r>
                    </w:p>
                    <w:p w14:paraId="04F13E14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T23</w:t>
                      </w:r>
                    </w:p>
                    <w:p w14:paraId="35E73C0A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T24</w:t>
                      </w:r>
                    </w:p>
                    <w:p w14:paraId="02F71D02" w14:textId="77777777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T25</w:t>
                      </w:r>
                    </w:p>
                    <w:p w14:paraId="5D20933E" w14:textId="2E4BF4EA" w:rsidR="006C2A61" w:rsidRDefault="006C2A61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 xml:space="preserve">                                  T26</w:t>
                      </w:r>
                    </w:p>
                    <w:p w14:paraId="32FF8E8C" w14:textId="699B2433" w:rsidR="00EF1D3A" w:rsidRDefault="00EF1D3A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</w:r>
                      <w:r>
                        <w:rPr>
                          <w:lang w:val="hr-HR"/>
                        </w:rPr>
                        <w:tab/>
                        <w:t xml:space="preserve">        T27</w:t>
                      </w:r>
                    </w:p>
                    <w:p w14:paraId="7FC8B3EC" w14:textId="5BD45F38" w:rsidR="00EF1D3A" w:rsidRPr="000C3611" w:rsidRDefault="00EF1D3A" w:rsidP="006C2A61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ab/>
                      </w:r>
                      <w:r>
                        <w:rPr>
                          <w:lang w:val="hr-HR"/>
                        </w:rPr>
                        <w:tab/>
                        <w:t xml:space="preserve">        T28</w:t>
                      </w:r>
                    </w:p>
                  </w:txbxContent>
                </v:textbox>
              </v:shape>
            </w:pict>
          </mc:Fallback>
        </mc:AlternateContent>
      </w:r>
    </w:p>
    <w:p w14:paraId="48A05DDB" w14:textId="4D7FC941" w:rsidR="006C2A61" w:rsidRPr="0056645D" w:rsidRDefault="006C2A61" w:rsidP="006C2A61">
      <w:pPr>
        <w:tabs>
          <w:tab w:val="left" w:pos="3535"/>
          <w:tab w:val="left" w:pos="4470"/>
          <w:tab w:val="left" w:pos="6723"/>
          <w:tab w:val="left" w:pos="8180"/>
        </w:tabs>
        <w:rPr>
          <w:szCs w:val="22"/>
          <w:lang w:val="hr-HR"/>
        </w:rPr>
      </w:pPr>
      <w:r>
        <w:rPr>
          <w:szCs w:val="22"/>
          <w:lang w:val="hr-HR"/>
        </w:rPr>
        <w:tab/>
        <w:t>PK</w:t>
      </w:r>
      <w:r>
        <w:rPr>
          <w:szCs w:val="22"/>
          <w:lang w:val="hr-HR"/>
        </w:rPr>
        <w:tab/>
      </w:r>
      <w:r>
        <w:rPr>
          <w:szCs w:val="22"/>
          <w:lang w:val="hr-HR"/>
        </w:rPr>
        <w:tab/>
        <w:t>+101-W21</w:t>
      </w:r>
      <w:r>
        <w:rPr>
          <w:szCs w:val="22"/>
          <w:lang w:val="hr-HR"/>
        </w:rPr>
        <w:tab/>
        <w:t>HPT 1</w:t>
      </w:r>
    </w:p>
    <w:p w14:paraId="4B3D894D" w14:textId="77777777" w:rsidR="006C2A61" w:rsidRDefault="006C2A61" w:rsidP="006C2A61">
      <w:pPr>
        <w:tabs>
          <w:tab w:val="left" w:pos="6723"/>
          <w:tab w:val="left" w:pos="8180"/>
        </w:tabs>
        <w:spacing w:before="100" w:beforeAutospacing="1" w:after="100" w:afterAutospacing="1"/>
        <w:jc w:val="left"/>
        <w:rPr>
          <w:szCs w:val="22"/>
          <w:lang w:val="hr-HR"/>
        </w:rPr>
      </w:pPr>
      <w:r>
        <w:rPr>
          <w:rFonts w:ascii="Arial" w:hAnsi="Arial" w:cs="Arial"/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312110" wp14:editId="2ACE3CE1">
                <wp:simplePos x="0" y="0"/>
                <wp:positionH relativeFrom="column">
                  <wp:posOffset>4043045</wp:posOffset>
                </wp:positionH>
                <wp:positionV relativeFrom="paragraph">
                  <wp:posOffset>238760</wp:posOffset>
                </wp:positionV>
                <wp:extent cx="929005" cy="0"/>
                <wp:effectExtent l="9525" t="9525" r="13970" b="9525"/>
                <wp:wrapNone/>
                <wp:docPr id="12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B04C8" id="AutoShape 77" o:spid="_x0000_s1026" type="#_x0000_t32" style="position:absolute;margin-left:318.35pt;margin-top:18.8pt;width:73.15pt;height: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50243F4" wp14:editId="02F5B4AC">
                <wp:simplePos x="0" y="0"/>
                <wp:positionH relativeFrom="column">
                  <wp:posOffset>4043045</wp:posOffset>
                </wp:positionH>
                <wp:positionV relativeFrom="paragraph">
                  <wp:posOffset>48260</wp:posOffset>
                </wp:positionV>
                <wp:extent cx="929005" cy="0"/>
                <wp:effectExtent l="9525" t="9525" r="13970" b="9525"/>
                <wp:wrapNone/>
                <wp:docPr id="12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1ABCC" id="AutoShape 76" o:spid="_x0000_s1026" type="#_x0000_t32" style="position:absolute;margin-left:318.35pt;margin-top:3.8pt;width:73.15pt;height: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20D379" wp14:editId="315D8A26">
                <wp:simplePos x="0" y="0"/>
                <wp:positionH relativeFrom="column">
                  <wp:posOffset>1959610</wp:posOffset>
                </wp:positionH>
                <wp:positionV relativeFrom="paragraph">
                  <wp:posOffset>3290570</wp:posOffset>
                </wp:positionV>
                <wp:extent cx="759460" cy="0"/>
                <wp:effectExtent l="12065" t="13335" r="9525" b="5715"/>
                <wp:wrapNone/>
                <wp:docPr id="12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0FD52" id="AutoShape 73" o:spid="_x0000_s1026" type="#_x0000_t32" style="position:absolute;margin-left:154.3pt;margin-top:259.1pt;width:59.8pt;height: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899F54" wp14:editId="76B25D50">
                <wp:simplePos x="0" y="0"/>
                <wp:positionH relativeFrom="column">
                  <wp:posOffset>1959610</wp:posOffset>
                </wp:positionH>
                <wp:positionV relativeFrom="paragraph">
                  <wp:posOffset>3136265</wp:posOffset>
                </wp:positionV>
                <wp:extent cx="759460" cy="0"/>
                <wp:effectExtent l="12065" t="11430" r="9525" b="7620"/>
                <wp:wrapNone/>
                <wp:docPr id="124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427BC" id="AutoShape 72" o:spid="_x0000_s1026" type="#_x0000_t32" style="position:absolute;margin-left:154.3pt;margin-top:246.95pt;width:59.8pt;height:0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B2B362" wp14:editId="6998910A">
                <wp:simplePos x="0" y="0"/>
                <wp:positionH relativeFrom="column">
                  <wp:posOffset>1959610</wp:posOffset>
                </wp:positionH>
                <wp:positionV relativeFrom="paragraph">
                  <wp:posOffset>2981960</wp:posOffset>
                </wp:positionV>
                <wp:extent cx="759460" cy="0"/>
                <wp:effectExtent l="12065" t="9525" r="9525" b="9525"/>
                <wp:wrapNone/>
                <wp:docPr id="125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45BAE" id="AutoShape 71" o:spid="_x0000_s1026" type="#_x0000_t32" style="position:absolute;margin-left:154.3pt;margin-top:234.8pt;width:59.8pt;height: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D010FB1" wp14:editId="4CC3B1B9">
                <wp:simplePos x="0" y="0"/>
                <wp:positionH relativeFrom="column">
                  <wp:posOffset>1959610</wp:posOffset>
                </wp:positionH>
                <wp:positionV relativeFrom="paragraph">
                  <wp:posOffset>2815590</wp:posOffset>
                </wp:positionV>
                <wp:extent cx="759460" cy="0"/>
                <wp:effectExtent l="12065" t="5080" r="9525" b="13970"/>
                <wp:wrapNone/>
                <wp:docPr id="126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718AE" id="AutoShape 70" o:spid="_x0000_s1026" type="#_x0000_t32" style="position:absolute;margin-left:154.3pt;margin-top:221.7pt;width:59.8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85D76F" wp14:editId="4BA66CE7">
                <wp:simplePos x="0" y="0"/>
                <wp:positionH relativeFrom="column">
                  <wp:posOffset>1959610</wp:posOffset>
                </wp:positionH>
                <wp:positionV relativeFrom="paragraph">
                  <wp:posOffset>2649220</wp:posOffset>
                </wp:positionV>
                <wp:extent cx="759460" cy="0"/>
                <wp:effectExtent l="12065" t="10160" r="9525" b="8890"/>
                <wp:wrapNone/>
                <wp:docPr id="127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EF6D" id="AutoShape 69" o:spid="_x0000_s1026" type="#_x0000_t32" style="position:absolute;margin-left:154.3pt;margin-top:208.6pt;width:59.8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AACC0DE" wp14:editId="606FF484">
                <wp:simplePos x="0" y="0"/>
                <wp:positionH relativeFrom="column">
                  <wp:posOffset>1959610</wp:posOffset>
                </wp:positionH>
                <wp:positionV relativeFrom="paragraph">
                  <wp:posOffset>2494915</wp:posOffset>
                </wp:positionV>
                <wp:extent cx="759460" cy="0"/>
                <wp:effectExtent l="12065" t="8255" r="9525" b="10795"/>
                <wp:wrapNone/>
                <wp:docPr id="12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882BA" id="AutoShape 68" o:spid="_x0000_s1026" type="#_x0000_t32" style="position:absolute;margin-left:154.3pt;margin-top:196.45pt;width:59.8pt;height: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2044D0F" wp14:editId="3A0D21E0">
                <wp:simplePos x="0" y="0"/>
                <wp:positionH relativeFrom="column">
                  <wp:posOffset>1959610</wp:posOffset>
                </wp:positionH>
                <wp:positionV relativeFrom="paragraph">
                  <wp:posOffset>2328545</wp:posOffset>
                </wp:positionV>
                <wp:extent cx="759460" cy="0"/>
                <wp:effectExtent l="12065" t="13335" r="9525" b="5715"/>
                <wp:wrapNone/>
                <wp:docPr id="129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7137" id="AutoShape 67" o:spid="_x0000_s1026" type="#_x0000_t32" style="position:absolute;margin-left:154.3pt;margin-top:183.35pt;width:59.8pt;height: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4D957A8" wp14:editId="4104943C">
                <wp:simplePos x="0" y="0"/>
                <wp:positionH relativeFrom="column">
                  <wp:posOffset>1959610</wp:posOffset>
                </wp:positionH>
                <wp:positionV relativeFrom="paragraph">
                  <wp:posOffset>2168525</wp:posOffset>
                </wp:positionV>
                <wp:extent cx="759460" cy="0"/>
                <wp:effectExtent l="12065" t="5715" r="9525" b="13335"/>
                <wp:wrapNone/>
                <wp:docPr id="130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70F3F" id="AutoShape 66" o:spid="_x0000_s1026" type="#_x0000_t32" style="position:absolute;margin-left:154.3pt;margin-top:170.75pt;width:59.8pt;height:0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7B79138" wp14:editId="084AFFDE">
                <wp:simplePos x="0" y="0"/>
                <wp:positionH relativeFrom="column">
                  <wp:posOffset>1959610</wp:posOffset>
                </wp:positionH>
                <wp:positionV relativeFrom="paragraph">
                  <wp:posOffset>2013585</wp:posOffset>
                </wp:positionV>
                <wp:extent cx="759460" cy="0"/>
                <wp:effectExtent l="12065" t="12700" r="9525" b="6350"/>
                <wp:wrapNone/>
                <wp:docPr id="131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1702A" id="AutoShape 65" o:spid="_x0000_s1026" type="#_x0000_t32" style="position:absolute;margin-left:154.3pt;margin-top:158.55pt;width:59.8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46980D" wp14:editId="6F441199">
                <wp:simplePos x="0" y="0"/>
                <wp:positionH relativeFrom="column">
                  <wp:posOffset>1959610</wp:posOffset>
                </wp:positionH>
                <wp:positionV relativeFrom="paragraph">
                  <wp:posOffset>1853565</wp:posOffset>
                </wp:positionV>
                <wp:extent cx="759460" cy="0"/>
                <wp:effectExtent l="12065" t="5080" r="9525" b="13970"/>
                <wp:wrapNone/>
                <wp:docPr id="13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1B886" id="AutoShape 64" o:spid="_x0000_s1026" type="#_x0000_t32" style="position:absolute;margin-left:154.3pt;margin-top:145.95pt;width:59.8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64037C" wp14:editId="14E66AEA">
                <wp:simplePos x="0" y="0"/>
                <wp:positionH relativeFrom="column">
                  <wp:posOffset>1959610</wp:posOffset>
                </wp:positionH>
                <wp:positionV relativeFrom="paragraph">
                  <wp:posOffset>1681480</wp:posOffset>
                </wp:positionV>
                <wp:extent cx="759460" cy="0"/>
                <wp:effectExtent l="12065" t="13970" r="9525" b="5080"/>
                <wp:wrapNone/>
                <wp:docPr id="13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33071" id="AutoShape 63" o:spid="_x0000_s1026" type="#_x0000_t32" style="position:absolute;margin-left:154.3pt;margin-top:132.4pt;width:59.8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6A055B1" wp14:editId="30045A78">
                <wp:simplePos x="0" y="0"/>
                <wp:positionH relativeFrom="column">
                  <wp:posOffset>1959610</wp:posOffset>
                </wp:positionH>
                <wp:positionV relativeFrom="paragraph">
                  <wp:posOffset>1532890</wp:posOffset>
                </wp:positionV>
                <wp:extent cx="759460" cy="0"/>
                <wp:effectExtent l="12065" t="8255" r="9525" b="10795"/>
                <wp:wrapNone/>
                <wp:docPr id="134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F6859" id="AutoShape 62" o:spid="_x0000_s1026" type="#_x0000_t32" style="position:absolute;margin-left:154.3pt;margin-top:120.7pt;width:59.8pt;height: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20F680A" wp14:editId="14171530">
                <wp:simplePos x="0" y="0"/>
                <wp:positionH relativeFrom="column">
                  <wp:posOffset>1959610</wp:posOffset>
                </wp:positionH>
                <wp:positionV relativeFrom="paragraph">
                  <wp:posOffset>868045</wp:posOffset>
                </wp:positionV>
                <wp:extent cx="759460" cy="0"/>
                <wp:effectExtent l="12065" t="10160" r="9525" b="8890"/>
                <wp:wrapNone/>
                <wp:docPr id="135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C5113" id="AutoShape 61" o:spid="_x0000_s1026" type="#_x0000_t32" style="position:absolute;margin-left:154.3pt;margin-top:68.35pt;width:59.8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9485D6" wp14:editId="60DF53CF">
                <wp:simplePos x="0" y="0"/>
                <wp:positionH relativeFrom="column">
                  <wp:posOffset>1959610</wp:posOffset>
                </wp:positionH>
                <wp:positionV relativeFrom="paragraph">
                  <wp:posOffset>725170</wp:posOffset>
                </wp:positionV>
                <wp:extent cx="759460" cy="0"/>
                <wp:effectExtent l="12065" t="10160" r="9525" b="8890"/>
                <wp:wrapNone/>
                <wp:docPr id="136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811D1" id="AutoShape 60" o:spid="_x0000_s1026" type="#_x0000_t32" style="position:absolute;margin-left:154.3pt;margin-top:57.1pt;width:59.8pt;height: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9F09B5" wp14:editId="5A4458F7">
                <wp:simplePos x="0" y="0"/>
                <wp:positionH relativeFrom="column">
                  <wp:posOffset>1959610</wp:posOffset>
                </wp:positionH>
                <wp:positionV relativeFrom="paragraph">
                  <wp:posOffset>553085</wp:posOffset>
                </wp:positionV>
                <wp:extent cx="759460" cy="0"/>
                <wp:effectExtent l="12065" t="9525" r="9525" b="9525"/>
                <wp:wrapNone/>
                <wp:docPr id="13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8E30" id="AutoShape 59" o:spid="_x0000_s1026" type="#_x0000_t32" style="position:absolute;margin-left:154.3pt;margin-top:43.55pt;width:59.8pt;height: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15F172" wp14:editId="63DC639A">
                <wp:simplePos x="0" y="0"/>
                <wp:positionH relativeFrom="column">
                  <wp:posOffset>1959610</wp:posOffset>
                </wp:positionH>
                <wp:positionV relativeFrom="paragraph">
                  <wp:posOffset>393065</wp:posOffset>
                </wp:positionV>
                <wp:extent cx="759460" cy="0"/>
                <wp:effectExtent l="12065" t="11430" r="9525" b="7620"/>
                <wp:wrapNone/>
                <wp:docPr id="13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11D56" id="AutoShape 58" o:spid="_x0000_s1026" type="#_x0000_t32" style="position:absolute;margin-left:154.3pt;margin-top:30.95pt;width:59.8pt;height: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8E5E5D6" wp14:editId="46AF02E1">
                <wp:simplePos x="0" y="0"/>
                <wp:positionH relativeFrom="column">
                  <wp:posOffset>1959610</wp:posOffset>
                </wp:positionH>
                <wp:positionV relativeFrom="paragraph">
                  <wp:posOffset>238760</wp:posOffset>
                </wp:positionV>
                <wp:extent cx="759460" cy="0"/>
                <wp:effectExtent l="12065" t="9525" r="9525" b="9525"/>
                <wp:wrapNone/>
                <wp:docPr id="139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0A19" id="AutoShape 57" o:spid="_x0000_s1026" type="#_x0000_t32" style="position:absolute;margin-left:154.3pt;margin-top:18.8pt;width:59.8pt;height: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"/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0E5E29" wp14:editId="193F1E5E">
                <wp:simplePos x="0" y="0"/>
                <wp:positionH relativeFrom="column">
                  <wp:posOffset>1959610</wp:posOffset>
                </wp:positionH>
                <wp:positionV relativeFrom="paragraph">
                  <wp:posOffset>78105</wp:posOffset>
                </wp:positionV>
                <wp:extent cx="759460" cy="0"/>
                <wp:effectExtent l="12065" t="10795" r="9525" b="8255"/>
                <wp:wrapNone/>
                <wp:docPr id="140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805EE" id="AutoShape 56" o:spid="_x0000_s1026" type="#_x0000_t32" style="position:absolute;margin-left:154.3pt;margin-top:6.15pt;width:59.8pt;height: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"/>
            </w:pict>
          </mc:Fallback>
        </mc:AlternateContent>
      </w:r>
      <w:r>
        <w:rPr>
          <w:szCs w:val="22"/>
          <w:lang w:val="hr-HR"/>
        </w:rPr>
        <w:tab/>
        <w:t>+101-W22</w:t>
      </w:r>
      <w:r>
        <w:rPr>
          <w:szCs w:val="22"/>
          <w:lang w:val="hr-HR"/>
        </w:rPr>
        <w:tab/>
        <w:t>HPT 2</w:t>
      </w:r>
    </w:p>
    <w:p w14:paraId="12C93AA6" w14:textId="77777777" w:rsidR="006C2A61" w:rsidRPr="0056645D" w:rsidRDefault="006C2A61" w:rsidP="006C2A61">
      <w:pPr>
        <w:tabs>
          <w:tab w:val="left" w:pos="6723"/>
          <w:tab w:val="left" w:pos="8180"/>
        </w:tabs>
        <w:spacing w:before="100" w:beforeAutospacing="1" w:after="100" w:afterAutospacing="1"/>
        <w:rPr>
          <w:rFonts w:ascii="Arial" w:hAnsi="Arial" w:cs="Arial"/>
          <w:szCs w:val="22"/>
          <w:lang w:val="hr-HR"/>
        </w:rPr>
      </w:pPr>
      <w:r>
        <w:rPr>
          <w:rFonts w:ascii="Arial" w:hAnsi="Arial" w:cs="Arial"/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7CBCF7" wp14:editId="3D6A07C7">
                <wp:simplePos x="0" y="0"/>
                <wp:positionH relativeFrom="column">
                  <wp:posOffset>4043045</wp:posOffset>
                </wp:positionH>
                <wp:positionV relativeFrom="paragraph">
                  <wp:posOffset>105410</wp:posOffset>
                </wp:positionV>
                <wp:extent cx="929005" cy="0"/>
                <wp:effectExtent l="9525" t="11430" r="13970" b="7620"/>
                <wp:wrapNone/>
                <wp:docPr id="141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83B03" id="AutoShape 95" o:spid="_x0000_s1026" type="#_x0000_t32" style="position:absolute;margin-left:318.35pt;margin-top:8.3pt;width:73.15pt;height: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"/>
            </w:pict>
          </mc:Fallback>
        </mc:AlternateContent>
      </w:r>
      <w:r>
        <w:rPr>
          <w:rFonts w:ascii="Arial" w:hAnsi="Arial" w:cs="Arial"/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7B9320A" wp14:editId="06C16DD2">
                <wp:simplePos x="0" y="0"/>
                <wp:positionH relativeFrom="column">
                  <wp:posOffset>4043045</wp:posOffset>
                </wp:positionH>
                <wp:positionV relativeFrom="paragraph">
                  <wp:posOffset>265430</wp:posOffset>
                </wp:positionV>
                <wp:extent cx="929005" cy="0"/>
                <wp:effectExtent l="9525" t="9525" r="13970" b="9525"/>
                <wp:wrapNone/>
                <wp:docPr id="142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CD3F8" id="AutoShape 94" o:spid="_x0000_s1026" type="#_x0000_t32" style="position:absolute;margin-left:318.35pt;margin-top:20.9pt;width:73.15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"/>
            </w:pict>
          </mc:Fallback>
        </mc:AlternateContent>
      </w:r>
      <w:r>
        <w:rPr>
          <w:rFonts w:ascii="Arial" w:hAnsi="Arial" w:cs="Arial"/>
          <w:szCs w:val="22"/>
          <w:lang w:val="hr-HR"/>
        </w:rPr>
        <w:t xml:space="preserve">                                                                                                              </w:t>
      </w:r>
      <w:r w:rsidRPr="00FD4960">
        <w:t>+101-W23</w:t>
      </w:r>
      <w:r>
        <w:rPr>
          <w:rFonts w:ascii="Arial" w:hAnsi="Arial" w:cs="Arial"/>
          <w:szCs w:val="22"/>
          <w:lang w:val="hr-HR"/>
        </w:rPr>
        <w:t xml:space="preserve"> </w:t>
      </w:r>
      <w:r>
        <w:rPr>
          <w:rFonts w:ascii="Arial" w:hAnsi="Arial" w:cs="Arial"/>
          <w:szCs w:val="22"/>
          <w:lang w:val="hr-HR"/>
        </w:rPr>
        <w:tab/>
      </w:r>
      <w:r w:rsidRPr="004C6DB4">
        <w:rPr>
          <w:szCs w:val="22"/>
          <w:lang w:val="hr-HR"/>
        </w:rPr>
        <w:t>rezerva</w:t>
      </w:r>
    </w:p>
    <w:p w14:paraId="4CDBA674" w14:textId="77777777" w:rsidR="006C2A61" w:rsidRDefault="006C2A61" w:rsidP="006C2A61">
      <w:pPr>
        <w:tabs>
          <w:tab w:val="left" w:pos="6723"/>
          <w:tab w:val="left" w:pos="6807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9ED001" wp14:editId="789E9179">
                <wp:simplePos x="0" y="0"/>
                <wp:positionH relativeFrom="column">
                  <wp:posOffset>4043045</wp:posOffset>
                </wp:positionH>
                <wp:positionV relativeFrom="paragraph">
                  <wp:posOffset>149860</wp:posOffset>
                </wp:positionV>
                <wp:extent cx="929005" cy="0"/>
                <wp:effectExtent l="9525" t="10160" r="13970" b="8890"/>
                <wp:wrapNone/>
                <wp:docPr id="143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47173" id="AutoShape 93" o:spid="_x0000_s1026" type="#_x0000_t32" style="position:absolute;margin-left:318.35pt;margin-top:11.8pt;width:73.15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"/>
            </w:pict>
          </mc:Fallback>
        </mc:AlternateContent>
      </w:r>
      <w:r>
        <w:rPr>
          <w:szCs w:val="22"/>
          <w:lang w:val="hr-HR"/>
        </w:rPr>
        <w:tab/>
        <w:t>+101</w:t>
      </w:r>
      <w:r>
        <w:rPr>
          <w:szCs w:val="22"/>
          <w:lang w:val="hr-HR"/>
        </w:rPr>
        <w:tab/>
        <w:t xml:space="preserve">-W24         </w:t>
      </w:r>
    </w:p>
    <w:p w14:paraId="218D9A2B" w14:textId="77777777" w:rsidR="006C2A61" w:rsidRDefault="006C2A61" w:rsidP="006C2A61">
      <w:pPr>
        <w:tabs>
          <w:tab w:val="left" w:pos="6751"/>
          <w:tab w:val="left" w:pos="6807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63FCA5C" wp14:editId="084331EC">
                <wp:simplePos x="0" y="0"/>
                <wp:positionH relativeFrom="column">
                  <wp:posOffset>4043045</wp:posOffset>
                </wp:positionH>
                <wp:positionV relativeFrom="paragraph">
                  <wp:posOffset>132080</wp:posOffset>
                </wp:positionV>
                <wp:extent cx="929005" cy="0"/>
                <wp:effectExtent l="9525" t="10160" r="13970" b="8890"/>
                <wp:wrapNone/>
                <wp:docPr id="144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9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BB147" id="AutoShape 92" o:spid="_x0000_s1026" type="#_x0000_t32" style="position:absolute;margin-left:318.35pt;margin-top:10.4pt;width:73.15pt;height: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"/>
            </w:pict>
          </mc:Fallback>
        </mc:AlternateContent>
      </w:r>
      <w:r>
        <w:rPr>
          <w:szCs w:val="22"/>
          <w:lang w:val="hr-HR"/>
        </w:rPr>
        <w:tab/>
        <w:t>+101-W25</w:t>
      </w:r>
      <w:r>
        <w:rPr>
          <w:szCs w:val="22"/>
          <w:lang w:val="hr-HR"/>
        </w:rPr>
        <w:tab/>
      </w:r>
    </w:p>
    <w:p w14:paraId="506017EC" w14:textId="4C9BF29F" w:rsidR="006C2A61" w:rsidRPr="0056645D" w:rsidRDefault="00FD4960" w:rsidP="006C2A61">
      <w:pPr>
        <w:tabs>
          <w:tab w:val="left" w:pos="6751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5B78CD0" wp14:editId="6324C5D2">
                <wp:simplePos x="0" y="0"/>
                <wp:positionH relativeFrom="column">
                  <wp:posOffset>1961713</wp:posOffset>
                </wp:positionH>
                <wp:positionV relativeFrom="paragraph">
                  <wp:posOffset>138348</wp:posOffset>
                </wp:positionV>
                <wp:extent cx="751543" cy="0"/>
                <wp:effectExtent l="0" t="0" r="0" b="0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4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D2168" id="Straight Connector 160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5pt,10.9pt" to="213.6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" strokecolor="black [3200]" strokeweight="1pt">
                <v:stroke joinstyle="miter"/>
              </v:line>
            </w:pict>
          </mc:Fallback>
        </mc:AlternateContent>
      </w:r>
      <w:r w:rsidR="006C2A61">
        <w:rPr>
          <w:szCs w:val="22"/>
          <w:lang w:val="hr-HR"/>
        </w:rPr>
        <w:tab/>
        <w:t>+101-W26</w:t>
      </w:r>
    </w:p>
    <w:p w14:paraId="11828A56" w14:textId="31308E66" w:rsidR="006C2A61" w:rsidRPr="0056645D" w:rsidRDefault="00332D8E" w:rsidP="00332D8E">
      <w:pPr>
        <w:tabs>
          <w:tab w:val="left" w:pos="6751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4ED6537" wp14:editId="6F584EF7">
                <wp:simplePos x="0" y="0"/>
                <wp:positionH relativeFrom="column">
                  <wp:posOffset>4043291</wp:posOffset>
                </wp:positionH>
                <wp:positionV relativeFrom="paragraph">
                  <wp:posOffset>13319</wp:posOffset>
                </wp:positionV>
                <wp:extent cx="929005" cy="0"/>
                <wp:effectExtent l="0" t="0" r="0" b="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0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3A879" id="Straight Connector 161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5pt,1.05pt" to="391.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>
        <w:rPr>
          <w:szCs w:val="22"/>
          <w:lang w:val="hr-HR"/>
        </w:rPr>
        <w:tab/>
        <w:t>+101-W27</w:t>
      </w:r>
    </w:p>
    <w:p w14:paraId="5801B14D" w14:textId="77777777" w:rsidR="006C2A61" w:rsidRPr="0056645D" w:rsidRDefault="006C2A61" w:rsidP="006C2A61">
      <w:pPr>
        <w:tabs>
          <w:tab w:val="left" w:pos="6676"/>
        </w:tabs>
        <w:rPr>
          <w:szCs w:val="22"/>
          <w:lang w:val="hr-HR"/>
        </w:rPr>
      </w:pPr>
      <w:r>
        <w:rPr>
          <w:szCs w:val="22"/>
          <w:lang w:val="hr-HR"/>
        </w:rPr>
        <w:tab/>
      </w:r>
    </w:p>
    <w:p w14:paraId="53FBA951" w14:textId="77777777" w:rsidR="006C2A61" w:rsidRPr="0056645D" w:rsidRDefault="006C2A61" w:rsidP="006C2A61">
      <w:pPr>
        <w:tabs>
          <w:tab w:val="left" w:pos="667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4DEE003" wp14:editId="45448C2F">
                <wp:simplePos x="0" y="0"/>
                <wp:positionH relativeFrom="column">
                  <wp:posOffset>4043045</wp:posOffset>
                </wp:positionH>
                <wp:positionV relativeFrom="paragraph">
                  <wp:posOffset>154305</wp:posOffset>
                </wp:positionV>
                <wp:extent cx="863600" cy="0"/>
                <wp:effectExtent l="9525" t="8255" r="12700" b="10795"/>
                <wp:wrapNone/>
                <wp:docPr id="145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3F6AB" id="AutoShape 91" o:spid="_x0000_s1026" type="#_x0000_t32" style="position:absolute;margin-left:318.35pt;margin-top:12.15pt;width:68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"/>
            </w:pict>
          </mc:Fallback>
        </mc:AlternateContent>
      </w:r>
      <w:r>
        <w:rPr>
          <w:szCs w:val="22"/>
          <w:lang w:val="hr-HR"/>
        </w:rPr>
        <w:tab/>
        <w:t>+101-W11         101T1</w:t>
      </w:r>
    </w:p>
    <w:p w14:paraId="789B7A2A" w14:textId="77777777" w:rsidR="006C2A61" w:rsidRPr="0056645D" w:rsidRDefault="006C2A61" w:rsidP="006C2A61">
      <w:pPr>
        <w:tabs>
          <w:tab w:val="left" w:pos="6667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1C2D0A5" wp14:editId="59CB4785">
                <wp:simplePos x="0" y="0"/>
                <wp:positionH relativeFrom="column">
                  <wp:posOffset>4043045</wp:posOffset>
                </wp:positionH>
                <wp:positionV relativeFrom="paragraph">
                  <wp:posOffset>142240</wp:posOffset>
                </wp:positionV>
                <wp:extent cx="863600" cy="0"/>
                <wp:effectExtent l="9525" t="13970" r="12700" b="5080"/>
                <wp:wrapNone/>
                <wp:docPr id="146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BBE0A" id="AutoShape 90" o:spid="_x0000_s1026" type="#_x0000_t32" style="position:absolute;margin-left:318.35pt;margin-top:11.2pt;width:68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"/>
            </w:pict>
          </mc:Fallback>
        </mc:AlternateContent>
      </w:r>
      <w:r>
        <w:rPr>
          <w:szCs w:val="22"/>
          <w:lang w:val="hr-HR"/>
        </w:rPr>
        <w:tab/>
        <w:t>+101-W12         101T2</w:t>
      </w:r>
    </w:p>
    <w:p w14:paraId="7FAA931E" w14:textId="77777777" w:rsidR="006C2A61" w:rsidRPr="0056645D" w:rsidRDefault="006C2A61" w:rsidP="006C2A61">
      <w:pPr>
        <w:tabs>
          <w:tab w:val="left" w:pos="6667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683A3A3" wp14:editId="63299AC0">
                <wp:simplePos x="0" y="0"/>
                <wp:positionH relativeFrom="column">
                  <wp:posOffset>4043045</wp:posOffset>
                </wp:positionH>
                <wp:positionV relativeFrom="paragraph">
                  <wp:posOffset>153670</wp:posOffset>
                </wp:positionV>
                <wp:extent cx="863600" cy="0"/>
                <wp:effectExtent l="9525" t="5080" r="12700" b="13970"/>
                <wp:wrapNone/>
                <wp:docPr id="1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FE1DF" id="AutoShape 89" o:spid="_x0000_s1026" type="#_x0000_t32" style="position:absolute;margin-left:318.35pt;margin-top:12.1pt;width:68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"/>
            </w:pict>
          </mc:Fallback>
        </mc:AlternateContent>
      </w:r>
      <w:r>
        <w:rPr>
          <w:szCs w:val="22"/>
          <w:lang w:val="hr-HR"/>
        </w:rPr>
        <w:tab/>
        <w:t>+102-W11         102T1</w:t>
      </w:r>
    </w:p>
    <w:p w14:paraId="4DDADB76" w14:textId="77777777" w:rsidR="006C2A61" w:rsidRPr="0056645D" w:rsidRDefault="006C2A61" w:rsidP="006C2A61">
      <w:pPr>
        <w:tabs>
          <w:tab w:val="left" w:pos="6686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E229F3A" wp14:editId="214347FE">
                <wp:simplePos x="0" y="0"/>
                <wp:positionH relativeFrom="column">
                  <wp:posOffset>4043045</wp:posOffset>
                </wp:positionH>
                <wp:positionV relativeFrom="paragraph">
                  <wp:posOffset>152400</wp:posOffset>
                </wp:positionV>
                <wp:extent cx="863600" cy="0"/>
                <wp:effectExtent l="9525" t="12065" r="12700" b="6985"/>
                <wp:wrapNone/>
                <wp:docPr id="148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61D35" id="AutoShape 88" o:spid="_x0000_s1026" type="#_x0000_t32" style="position:absolute;margin-left:318.35pt;margin-top:12pt;width:68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"/>
            </w:pict>
          </mc:Fallback>
        </mc:AlternateContent>
      </w:r>
      <w:r>
        <w:rPr>
          <w:szCs w:val="22"/>
          <w:lang w:val="hr-HR"/>
        </w:rPr>
        <w:tab/>
        <w:t>+103-W11         103T1</w:t>
      </w:r>
    </w:p>
    <w:p w14:paraId="6022178E" w14:textId="77777777" w:rsidR="006C2A61" w:rsidRPr="0056645D" w:rsidRDefault="006C2A61" w:rsidP="006C2A61">
      <w:pPr>
        <w:tabs>
          <w:tab w:val="left" w:pos="6676"/>
          <w:tab w:val="left" w:pos="811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2D9F89" wp14:editId="4A4E1074">
                <wp:simplePos x="0" y="0"/>
                <wp:positionH relativeFrom="column">
                  <wp:posOffset>4043045</wp:posOffset>
                </wp:positionH>
                <wp:positionV relativeFrom="paragraph">
                  <wp:posOffset>147320</wp:posOffset>
                </wp:positionV>
                <wp:extent cx="863600" cy="0"/>
                <wp:effectExtent l="9525" t="5715" r="12700" b="13335"/>
                <wp:wrapNone/>
                <wp:docPr id="149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6AC65" id="AutoShape 87" o:spid="_x0000_s1026" type="#_x0000_t32" style="position:absolute;margin-left:318.35pt;margin-top:11.6pt;width:68pt;height: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"/>
            </w:pict>
          </mc:Fallback>
        </mc:AlternateContent>
      </w:r>
      <w:r>
        <w:rPr>
          <w:szCs w:val="22"/>
          <w:lang w:val="hr-HR"/>
        </w:rPr>
        <w:tab/>
        <w:t>+104-W11</w:t>
      </w:r>
      <w:r>
        <w:rPr>
          <w:szCs w:val="22"/>
          <w:lang w:val="hr-HR"/>
        </w:rPr>
        <w:tab/>
        <w:t>104T1</w:t>
      </w:r>
    </w:p>
    <w:p w14:paraId="16EE8CB0" w14:textId="7B45E841" w:rsidR="006C2A61" w:rsidRPr="0056645D" w:rsidRDefault="006C2A61" w:rsidP="006C2A61">
      <w:pPr>
        <w:tabs>
          <w:tab w:val="left" w:pos="6676"/>
          <w:tab w:val="left" w:pos="811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FDA0922" wp14:editId="5A9D32C5">
                <wp:simplePos x="0" y="0"/>
                <wp:positionH relativeFrom="column">
                  <wp:posOffset>4043045</wp:posOffset>
                </wp:positionH>
                <wp:positionV relativeFrom="paragraph">
                  <wp:posOffset>146685</wp:posOffset>
                </wp:positionV>
                <wp:extent cx="863600" cy="0"/>
                <wp:effectExtent l="9525" t="13335" r="12700" b="5715"/>
                <wp:wrapNone/>
                <wp:docPr id="15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432D3" id="AutoShape 86" o:spid="_x0000_s1026" type="#_x0000_t32" style="position:absolute;margin-left:318.35pt;margin-top:11.55pt;width:68pt;height:0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"/>
            </w:pict>
          </mc:Fallback>
        </mc:AlternateContent>
      </w:r>
      <w:r>
        <w:rPr>
          <w:szCs w:val="22"/>
          <w:lang w:val="hr-HR"/>
        </w:rPr>
        <w:tab/>
        <w:t>+10</w:t>
      </w:r>
      <w:r w:rsidR="00EF1D3A">
        <w:rPr>
          <w:szCs w:val="22"/>
          <w:lang w:val="hr-HR"/>
        </w:rPr>
        <w:t>5</w:t>
      </w:r>
      <w:r>
        <w:rPr>
          <w:szCs w:val="22"/>
          <w:lang w:val="hr-HR"/>
        </w:rPr>
        <w:t>-W1</w:t>
      </w:r>
      <w:r w:rsidR="00EF1D3A">
        <w:rPr>
          <w:szCs w:val="22"/>
          <w:lang w:val="hr-HR"/>
        </w:rPr>
        <w:t>1</w:t>
      </w:r>
      <w:r>
        <w:rPr>
          <w:szCs w:val="22"/>
          <w:lang w:val="hr-HR"/>
        </w:rPr>
        <w:tab/>
        <w:t>10</w:t>
      </w:r>
      <w:r w:rsidR="00EF1D3A">
        <w:rPr>
          <w:szCs w:val="22"/>
          <w:lang w:val="hr-HR"/>
        </w:rPr>
        <w:t>5</w:t>
      </w:r>
      <w:r>
        <w:rPr>
          <w:szCs w:val="22"/>
          <w:lang w:val="hr-HR"/>
        </w:rPr>
        <w:t>T</w:t>
      </w:r>
      <w:r w:rsidR="00EF1D3A">
        <w:rPr>
          <w:szCs w:val="22"/>
          <w:lang w:val="hr-HR"/>
        </w:rPr>
        <w:t>1</w:t>
      </w:r>
    </w:p>
    <w:p w14:paraId="5897F734" w14:textId="4DF613B6" w:rsidR="006C2A61" w:rsidRPr="0056645D" w:rsidRDefault="006C2A61" w:rsidP="006C2A61">
      <w:pPr>
        <w:tabs>
          <w:tab w:val="left" w:pos="6667"/>
          <w:tab w:val="left" w:pos="811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BB18C1A" wp14:editId="4558A7CC">
                <wp:simplePos x="0" y="0"/>
                <wp:positionH relativeFrom="column">
                  <wp:posOffset>4043045</wp:posOffset>
                </wp:positionH>
                <wp:positionV relativeFrom="paragraph">
                  <wp:posOffset>152400</wp:posOffset>
                </wp:positionV>
                <wp:extent cx="863600" cy="0"/>
                <wp:effectExtent l="9525" t="8255" r="12700" b="10795"/>
                <wp:wrapNone/>
                <wp:docPr id="15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8F1BA" id="AutoShape 84" o:spid="_x0000_s1026" type="#_x0000_t32" style="position:absolute;margin-left:318.35pt;margin-top:12pt;width:68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"/>
            </w:pict>
          </mc:Fallback>
        </mc:AlternateContent>
      </w:r>
      <w:r>
        <w:rPr>
          <w:szCs w:val="22"/>
          <w:lang w:val="hr-HR"/>
        </w:rPr>
        <w:tab/>
        <w:t>+10</w:t>
      </w:r>
      <w:r w:rsidR="00EF1D3A">
        <w:rPr>
          <w:szCs w:val="22"/>
          <w:lang w:val="hr-HR"/>
        </w:rPr>
        <w:t>6</w:t>
      </w:r>
      <w:r>
        <w:rPr>
          <w:szCs w:val="22"/>
          <w:lang w:val="hr-HR"/>
        </w:rPr>
        <w:t>-W11</w:t>
      </w:r>
      <w:r>
        <w:rPr>
          <w:szCs w:val="22"/>
          <w:lang w:val="hr-HR"/>
        </w:rPr>
        <w:tab/>
        <w:t>10</w:t>
      </w:r>
      <w:r w:rsidR="00EF1D3A">
        <w:rPr>
          <w:szCs w:val="22"/>
          <w:lang w:val="hr-HR"/>
        </w:rPr>
        <w:t>6</w:t>
      </w:r>
      <w:r>
        <w:rPr>
          <w:szCs w:val="22"/>
          <w:lang w:val="hr-HR"/>
        </w:rPr>
        <w:t>T1</w:t>
      </w:r>
    </w:p>
    <w:p w14:paraId="58F379BB" w14:textId="3EF5D143" w:rsidR="006C2A61" w:rsidRPr="0056645D" w:rsidRDefault="006C2A61" w:rsidP="006C2A61">
      <w:pPr>
        <w:tabs>
          <w:tab w:val="left" w:pos="6667"/>
          <w:tab w:val="left" w:pos="8110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A1B97" wp14:editId="6B7171EE">
                <wp:simplePos x="0" y="0"/>
                <wp:positionH relativeFrom="column">
                  <wp:posOffset>4043045</wp:posOffset>
                </wp:positionH>
                <wp:positionV relativeFrom="paragraph">
                  <wp:posOffset>146050</wp:posOffset>
                </wp:positionV>
                <wp:extent cx="863600" cy="0"/>
                <wp:effectExtent l="9525" t="10160" r="12700" b="8890"/>
                <wp:wrapNone/>
                <wp:docPr id="152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09BC5" id="AutoShape 83" o:spid="_x0000_s1026" type="#_x0000_t32" style="position:absolute;margin-left:318.35pt;margin-top:11.5pt;width:68pt;height: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"/>
            </w:pict>
          </mc:Fallback>
        </mc:AlternateContent>
      </w:r>
      <w:r>
        <w:rPr>
          <w:szCs w:val="22"/>
          <w:lang w:val="hr-HR"/>
        </w:rPr>
        <w:tab/>
        <w:t>+106-W1</w:t>
      </w:r>
      <w:r w:rsidR="00EF1D3A">
        <w:rPr>
          <w:szCs w:val="22"/>
          <w:lang w:val="hr-HR"/>
        </w:rPr>
        <w:t>2</w:t>
      </w:r>
      <w:r>
        <w:rPr>
          <w:szCs w:val="22"/>
          <w:lang w:val="hr-HR"/>
        </w:rPr>
        <w:tab/>
        <w:t>106T</w:t>
      </w:r>
      <w:r w:rsidR="00EF1D3A">
        <w:rPr>
          <w:szCs w:val="22"/>
          <w:lang w:val="hr-HR"/>
        </w:rPr>
        <w:t>2</w:t>
      </w:r>
    </w:p>
    <w:p w14:paraId="0F91CDBC" w14:textId="53D75BD4" w:rsidR="006C2A61" w:rsidRPr="0056645D" w:rsidRDefault="00EF1D3A" w:rsidP="006C2A61">
      <w:pPr>
        <w:tabs>
          <w:tab w:val="left" w:pos="6723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7324D8D" wp14:editId="09213600">
                <wp:simplePos x="0" y="0"/>
                <wp:positionH relativeFrom="column">
                  <wp:posOffset>4046220</wp:posOffset>
                </wp:positionH>
                <wp:positionV relativeFrom="paragraph">
                  <wp:posOffset>154940</wp:posOffset>
                </wp:positionV>
                <wp:extent cx="86042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CF368" id="Straight Connector 2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6pt,12.2pt" to="386.3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" strokecolor="black [3200]" strokeweight="1pt">
                <v:stroke joinstyle="miter"/>
              </v:line>
            </w:pict>
          </mc:Fallback>
        </mc:AlternateContent>
      </w:r>
      <w:r>
        <w:rPr>
          <w:szCs w:val="22"/>
          <w:lang w:val="hr-HR"/>
        </w:rPr>
        <w:t xml:space="preserve">                                                                                                                         +106-W13         106T3</w:t>
      </w:r>
    </w:p>
    <w:p w14:paraId="678E4DC2" w14:textId="74B4D43B" w:rsidR="006C2A61" w:rsidRDefault="00EF1D3A" w:rsidP="006C2A61">
      <w:pPr>
        <w:tabs>
          <w:tab w:val="left" w:pos="6695"/>
        </w:tabs>
        <w:rPr>
          <w:szCs w:val="22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8BDEE26" wp14:editId="214E4711">
                <wp:simplePos x="0" y="0"/>
                <wp:positionH relativeFrom="column">
                  <wp:posOffset>4046220</wp:posOffset>
                </wp:positionH>
                <wp:positionV relativeFrom="paragraph">
                  <wp:posOffset>157480</wp:posOffset>
                </wp:positionV>
                <wp:extent cx="8604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A4AF1" id="Straight Connector 5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6pt,12.4pt" to="386.3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" strokecolor="black [3200]" strokeweight="1pt">
                <v:stroke joinstyle="miter"/>
              </v:line>
            </w:pict>
          </mc:Fallback>
        </mc:AlternateContent>
      </w:r>
      <w:r w:rsidR="006C2A61">
        <w:rPr>
          <w:szCs w:val="22"/>
          <w:lang w:val="hr-HR"/>
        </w:rPr>
        <w:tab/>
      </w:r>
      <w:r>
        <w:rPr>
          <w:szCs w:val="22"/>
          <w:lang w:val="hr-HR"/>
        </w:rPr>
        <w:t>+107-W11</w:t>
      </w:r>
      <w:r>
        <w:rPr>
          <w:szCs w:val="22"/>
          <w:lang w:val="hr-HR"/>
        </w:rPr>
        <w:tab/>
        <w:t xml:space="preserve">   10</w:t>
      </w:r>
      <w:r w:rsidR="005504D2">
        <w:rPr>
          <w:szCs w:val="22"/>
          <w:lang w:val="hr-HR"/>
        </w:rPr>
        <w:t>7</w:t>
      </w:r>
      <w:r>
        <w:rPr>
          <w:szCs w:val="22"/>
          <w:lang w:val="hr-HR"/>
        </w:rPr>
        <w:t>T</w:t>
      </w:r>
      <w:r w:rsidR="005504D2">
        <w:rPr>
          <w:szCs w:val="22"/>
          <w:lang w:val="hr-HR"/>
        </w:rPr>
        <w:t>1</w:t>
      </w:r>
    </w:p>
    <w:p w14:paraId="5949E89C" w14:textId="7DD33583" w:rsidR="006C2A61" w:rsidRDefault="006C2A61" w:rsidP="006C2A61">
      <w:pPr>
        <w:tabs>
          <w:tab w:val="left" w:pos="6667"/>
          <w:tab w:val="left" w:pos="6704"/>
        </w:tabs>
        <w:rPr>
          <w:szCs w:val="22"/>
          <w:lang w:val="hr-HR"/>
        </w:rPr>
      </w:pPr>
      <w:r>
        <w:rPr>
          <w:szCs w:val="22"/>
          <w:lang w:val="hr-HR"/>
        </w:rPr>
        <w:tab/>
      </w:r>
      <w:r w:rsidR="00EF1D3A">
        <w:rPr>
          <w:szCs w:val="22"/>
          <w:lang w:val="hr-HR"/>
        </w:rPr>
        <w:t>+107-W12</w:t>
      </w:r>
      <w:r>
        <w:rPr>
          <w:szCs w:val="22"/>
          <w:lang w:val="hr-HR"/>
        </w:rPr>
        <w:tab/>
      </w:r>
      <w:r w:rsidR="00EF1D3A">
        <w:rPr>
          <w:szCs w:val="22"/>
          <w:lang w:val="hr-HR"/>
        </w:rPr>
        <w:t xml:space="preserve">   107T</w:t>
      </w:r>
      <w:r w:rsidR="005504D2">
        <w:rPr>
          <w:szCs w:val="22"/>
          <w:lang w:val="hr-HR"/>
        </w:rPr>
        <w:t>2</w:t>
      </w:r>
    </w:p>
    <w:p w14:paraId="507D1598" w14:textId="520F0123" w:rsidR="006C2A61" w:rsidRDefault="005504D2" w:rsidP="00EF1D3A">
      <w:pPr>
        <w:tabs>
          <w:tab w:val="left" w:pos="720"/>
          <w:tab w:val="left" w:pos="6667"/>
        </w:tabs>
        <w:spacing w:before="120"/>
        <w:rPr>
          <w:sz w:val="24"/>
          <w:lang w:val="hr-HR"/>
        </w:rPr>
      </w:pP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4AB8FDB" wp14:editId="552D1FF9">
                <wp:simplePos x="0" y="0"/>
                <wp:positionH relativeFrom="column">
                  <wp:posOffset>4043045</wp:posOffset>
                </wp:positionH>
                <wp:positionV relativeFrom="paragraph">
                  <wp:posOffset>213995</wp:posOffset>
                </wp:positionV>
                <wp:extent cx="8636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EF503" id="Straight Connector 7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5pt,16.85pt" to="386.3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Cs w:val="22"/>
          <w:lang w:val="hr-H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F41B20" wp14:editId="6D0E7180">
                <wp:simplePos x="0" y="0"/>
                <wp:positionH relativeFrom="column">
                  <wp:posOffset>4046220</wp:posOffset>
                </wp:positionH>
                <wp:positionV relativeFrom="paragraph">
                  <wp:posOffset>23495</wp:posOffset>
                </wp:positionV>
                <wp:extent cx="860425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F37EB2" id="Straight Connector 6" o:spid="_x0000_s1026" style="position:absolute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8.6pt,1.85pt" to="386.3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 w:rsidR="006C2A61">
        <w:rPr>
          <w:szCs w:val="22"/>
          <w:lang w:val="hr-HR"/>
        </w:rPr>
        <w:tab/>
      </w:r>
      <w:r w:rsidR="00EF1D3A">
        <w:rPr>
          <w:szCs w:val="22"/>
          <w:lang w:val="hr-HR"/>
        </w:rPr>
        <w:tab/>
        <w:t>+107-W1</w:t>
      </w:r>
      <w:r>
        <w:rPr>
          <w:szCs w:val="22"/>
          <w:lang w:val="hr-HR"/>
        </w:rPr>
        <w:t>3</w:t>
      </w:r>
      <w:r>
        <w:rPr>
          <w:szCs w:val="22"/>
          <w:lang w:val="hr-HR"/>
        </w:rPr>
        <w:tab/>
        <w:t xml:space="preserve">   107T3</w:t>
      </w:r>
    </w:p>
    <w:p w14:paraId="75D993EA" w14:textId="5F9E85B3" w:rsidR="006C2A61" w:rsidRDefault="00EF1D3A">
      <w:pPr>
        <w:spacing w:before="120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F7C0AE7" wp14:editId="62645512">
                <wp:simplePos x="0" y="0"/>
                <wp:positionH relativeFrom="column">
                  <wp:posOffset>1963420</wp:posOffset>
                </wp:positionH>
                <wp:positionV relativeFrom="paragraph">
                  <wp:posOffset>222885</wp:posOffset>
                </wp:positionV>
                <wp:extent cx="75565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86186" id="Straight Connector 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pt,17.55pt" to="214.1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02ACBEF" wp14:editId="46AB2234">
                <wp:simplePos x="0" y="0"/>
                <wp:positionH relativeFrom="column">
                  <wp:posOffset>1963420</wp:posOffset>
                </wp:positionH>
                <wp:positionV relativeFrom="paragraph">
                  <wp:posOffset>45085</wp:posOffset>
                </wp:positionV>
                <wp:extent cx="758825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D7152" id="Straight Connector 3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pt,3.55pt" to="214.3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" strokecolor="black [3200]" strokeweight="1pt">
                <v:stroke joinstyle="miter"/>
              </v:line>
            </w:pict>
          </mc:Fallback>
        </mc:AlternateContent>
      </w:r>
    </w:p>
    <w:p w14:paraId="705BF02D" w14:textId="1219F0BA" w:rsidR="006C2A61" w:rsidRDefault="006C2A61">
      <w:pPr>
        <w:spacing w:before="120"/>
        <w:rPr>
          <w:sz w:val="24"/>
          <w:lang w:val="hr-HR"/>
        </w:rPr>
      </w:pPr>
    </w:p>
    <w:p w14:paraId="0834C526" w14:textId="6B7BF168" w:rsidR="006C2A61" w:rsidRDefault="006C2A61">
      <w:pPr>
        <w:spacing w:before="120"/>
        <w:rPr>
          <w:sz w:val="24"/>
          <w:lang w:val="hr-HR"/>
        </w:rPr>
      </w:pPr>
    </w:p>
    <w:p w14:paraId="0CE9223D" w14:textId="66D33096" w:rsidR="006C2A61" w:rsidRDefault="006C2A61">
      <w:pPr>
        <w:spacing w:before="120"/>
        <w:rPr>
          <w:sz w:val="24"/>
          <w:lang w:val="hr-HR"/>
        </w:rPr>
      </w:pPr>
    </w:p>
    <w:p w14:paraId="4EFBCDB2" w14:textId="2D0F1263" w:rsidR="006C2A61" w:rsidRDefault="006C2A61">
      <w:pPr>
        <w:spacing w:before="120"/>
        <w:rPr>
          <w:sz w:val="24"/>
          <w:lang w:val="hr-HR"/>
        </w:rPr>
      </w:pPr>
    </w:p>
    <w:p w14:paraId="364128F2" w14:textId="7CCCA29A" w:rsidR="006C2A61" w:rsidRDefault="006C2A61">
      <w:pPr>
        <w:spacing w:before="120"/>
        <w:rPr>
          <w:sz w:val="24"/>
          <w:lang w:val="hr-HR"/>
        </w:rPr>
      </w:pPr>
    </w:p>
    <w:p w14:paraId="5186F437" w14:textId="4153CF00" w:rsidR="006C2A61" w:rsidRDefault="006C2A61">
      <w:pPr>
        <w:spacing w:before="120"/>
        <w:rPr>
          <w:sz w:val="24"/>
          <w:lang w:val="hr-HR"/>
        </w:rPr>
      </w:pPr>
    </w:p>
    <w:p w14:paraId="473917DA" w14:textId="7454F2C3" w:rsidR="006C2A61" w:rsidRDefault="006C2A61">
      <w:pPr>
        <w:spacing w:before="120"/>
        <w:rPr>
          <w:sz w:val="24"/>
          <w:lang w:val="hr-HR"/>
        </w:rPr>
      </w:pPr>
    </w:p>
    <w:p w14:paraId="79F22A9B" w14:textId="5A59819B" w:rsidR="006C2A61" w:rsidRDefault="006C2A61">
      <w:pPr>
        <w:spacing w:before="120"/>
        <w:rPr>
          <w:sz w:val="24"/>
          <w:lang w:val="hr-HR"/>
        </w:rPr>
      </w:pPr>
    </w:p>
    <w:p w14:paraId="36CDF68B" w14:textId="1678072B" w:rsidR="006C2A61" w:rsidRDefault="006C2A61">
      <w:pPr>
        <w:spacing w:before="120"/>
        <w:rPr>
          <w:sz w:val="24"/>
          <w:lang w:val="hr-HR"/>
        </w:rPr>
      </w:pPr>
    </w:p>
    <w:p w14:paraId="15B7B9D7" w14:textId="44612FF1" w:rsidR="006C2A61" w:rsidRDefault="006C2A61">
      <w:pPr>
        <w:spacing w:before="120"/>
        <w:rPr>
          <w:sz w:val="24"/>
          <w:lang w:val="hr-HR"/>
        </w:rPr>
      </w:pPr>
    </w:p>
    <w:p w14:paraId="5F790B4A" w14:textId="41B2EE73" w:rsidR="006C2A61" w:rsidRDefault="006C2A61">
      <w:pPr>
        <w:spacing w:before="120"/>
        <w:rPr>
          <w:sz w:val="24"/>
          <w:lang w:val="hr-HR"/>
        </w:rPr>
      </w:pPr>
    </w:p>
    <w:p w14:paraId="08728015" w14:textId="2BA851FD" w:rsidR="006C2A61" w:rsidRDefault="006C2A61">
      <w:pPr>
        <w:spacing w:before="120"/>
        <w:rPr>
          <w:sz w:val="24"/>
          <w:lang w:val="hr-HR"/>
        </w:rPr>
      </w:pPr>
    </w:p>
    <w:p w14:paraId="735E1EC3" w14:textId="7CCF2675" w:rsidR="006C2A61" w:rsidRDefault="006C2A61">
      <w:pPr>
        <w:spacing w:before="120"/>
        <w:rPr>
          <w:sz w:val="24"/>
          <w:lang w:val="hr-HR"/>
        </w:rPr>
      </w:pPr>
    </w:p>
    <w:p w14:paraId="32034E04" w14:textId="43D4BE81" w:rsidR="006C2A61" w:rsidRDefault="006C2A61">
      <w:pPr>
        <w:spacing w:before="120"/>
        <w:rPr>
          <w:sz w:val="24"/>
          <w:lang w:val="hr-HR"/>
        </w:rPr>
      </w:pPr>
    </w:p>
    <w:p w14:paraId="716B856F" w14:textId="77777777" w:rsidR="007B73C9" w:rsidRDefault="007B73C9">
      <w:pPr>
        <w:spacing w:before="120"/>
        <w:rPr>
          <w:sz w:val="24"/>
          <w:lang w:val="hr-HR"/>
        </w:rPr>
      </w:pPr>
    </w:p>
    <w:p w14:paraId="48F9DA69" w14:textId="101C6A6D" w:rsidR="0066768E" w:rsidRDefault="007B73C9" w:rsidP="0066768E">
      <w:pPr>
        <w:pStyle w:val="stil"/>
        <w:outlineLvl w:val="0"/>
      </w:pPr>
      <w:bookmarkStart w:id="14" w:name="_Toc73291511"/>
      <w:r w:rsidRPr="00D240E2">
        <w:t>STRUKTURNO KABLIRANJE</w:t>
      </w:r>
      <w:bookmarkEnd w:id="14"/>
    </w:p>
    <w:p w14:paraId="2D2B87DA" w14:textId="77777777" w:rsidR="0066768E" w:rsidRPr="00D240E2" w:rsidRDefault="0066768E" w:rsidP="0066768E">
      <w:pPr>
        <w:pStyle w:val="stil"/>
        <w:numPr>
          <w:ilvl w:val="0"/>
          <w:numId w:val="0"/>
        </w:numPr>
        <w:ind w:left="720" w:hanging="360"/>
        <w:outlineLvl w:val="0"/>
      </w:pPr>
    </w:p>
    <w:p w14:paraId="1D9A5E97" w14:textId="6149C536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15" w:name="_Toc73291512"/>
      <w:r w:rsidRPr="0066768E">
        <w:rPr>
          <w:b/>
          <w:bCs/>
          <w:sz w:val="24"/>
          <w:szCs w:val="24"/>
        </w:rPr>
        <w:t>Popis priključnica računalne mreže:</w:t>
      </w:r>
      <w:bookmarkEnd w:id="15"/>
    </w:p>
    <w:p w14:paraId="462B930F" w14:textId="77777777" w:rsidR="007B73C9" w:rsidRDefault="007B73C9">
      <w:pPr>
        <w:rPr>
          <w:sz w:val="24"/>
          <w:lang w:val="hr-HR"/>
        </w:rPr>
      </w:pPr>
    </w:p>
    <w:tbl>
      <w:tblPr>
        <w:tblW w:w="0" w:type="auto"/>
        <w:tblInd w:w="10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509"/>
        <w:gridCol w:w="992"/>
        <w:gridCol w:w="2185"/>
        <w:gridCol w:w="1436"/>
        <w:gridCol w:w="1011"/>
        <w:gridCol w:w="2505"/>
      </w:tblGrid>
      <w:tr w:rsidR="007B73C9" w14:paraId="29D8C96C" w14:textId="77777777">
        <w:tc>
          <w:tcPr>
            <w:tcW w:w="1509" w:type="dxa"/>
            <w:tcBorders>
              <w:top w:val="single" w:sz="12" w:space="0" w:color="auto"/>
              <w:bottom w:val="single" w:sz="12" w:space="0" w:color="auto"/>
            </w:tcBorders>
          </w:tcPr>
          <w:p w14:paraId="10B58CE1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12" w:space="0" w:color="auto"/>
            </w:tcBorders>
          </w:tcPr>
          <w:p w14:paraId="1FEA52D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8669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Soba</w:t>
            </w:r>
          </w:p>
        </w:tc>
        <w:tc>
          <w:tcPr>
            <w:tcW w:w="1436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55052F1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1011" w:type="dxa"/>
            <w:tcBorders>
              <w:top w:val="single" w:sz="12" w:space="0" w:color="auto"/>
              <w:bottom w:val="single" w:sz="12" w:space="0" w:color="auto"/>
            </w:tcBorders>
          </w:tcPr>
          <w:p w14:paraId="42ED271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2505" w:type="dxa"/>
            <w:tcBorders>
              <w:top w:val="single" w:sz="12" w:space="0" w:color="auto"/>
              <w:bottom w:val="single" w:sz="12" w:space="0" w:color="auto"/>
            </w:tcBorders>
          </w:tcPr>
          <w:p w14:paraId="1F01F9C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Soba</w:t>
            </w:r>
          </w:p>
        </w:tc>
      </w:tr>
      <w:tr w:rsidR="007B73C9" w14:paraId="100C5BDB" w14:textId="77777777">
        <w:tc>
          <w:tcPr>
            <w:tcW w:w="1509" w:type="dxa"/>
            <w:tcBorders>
              <w:top w:val="nil"/>
            </w:tcBorders>
          </w:tcPr>
          <w:p w14:paraId="7CB4048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+101-X01</w:t>
            </w:r>
          </w:p>
        </w:tc>
        <w:tc>
          <w:tcPr>
            <w:tcW w:w="992" w:type="dxa"/>
            <w:tcBorders>
              <w:top w:val="nil"/>
            </w:tcBorders>
          </w:tcPr>
          <w:p w14:paraId="211FB10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101X01</w:t>
            </w:r>
          </w:p>
        </w:tc>
        <w:tc>
          <w:tcPr>
            <w:tcW w:w="2185" w:type="dxa"/>
            <w:tcBorders>
              <w:top w:val="nil"/>
              <w:right w:val="single" w:sz="12" w:space="0" w:color="auto"/>
            </w:tcBorders>
          </w:tcPr>
          <w:p w14:paraId="57D618C0" w14:textId="5BECC59B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101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top w:val="nil"/>
              <w:left w:val="nil"/>
            </w:tcBorders>
          </w:tcPr>
          <w:p w14:paraId="4B807017" w14:textId="2BB38F60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</w:t>
            </w:r>
            <w:r w:rsidR="002E7A0F">
              <w:rPr>
                <w:sz w:val="24"/>
                <w:lang w:val="hr-HR"/>
              </w:rPr>
              <w:t>1</w:t>
            </w:r>
          </w:p>
        </w:tc>
        <w:tc>
          <w:tcPr>
            <w:tcW w:w="1011" w:type="dxa"/>
            <w:tcBorders>
              <w:top w:val="nil"/>
            </w:tcBorders>
          </w:tcPr>
          <w:p w14:paraId="1959033E" w14:textId="202E26B6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X0</w:t>
            </w:r>
            <w:r w:rsidR="002E7A0F">
              <w:rPr>
                <w:sz w:val="24"/>
                <w:lang w:val="hr-HR"/>
              </w:rPr>
              <w:t>1</w:t>
            </w:r>
          </w:p>
        </w:tc>
        <w:tc>
          <w:tcPr>
            <w:tcW w:w="2505" w:type="dxa"/>
            <w:tcBorders>
              <w:top w:val="nil"/>
            </w:tcBorders>
          </w:tcPr>
          <w:p w14:paraId="06DE0FAF" w14:textId="3E87E29F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 xml:space="preserve"> </w:t>
            </w:r>
            <w:r w:rsidR="00425463">
              <w:rPr>
                <w:sz w:val="24"/>
                <w:lang w:val="hr-HR"/>
              </w:rPr>
              <w:t>sjever</w:t>
            </w:r>
          </w:p>
        </w:tc>
      </w:tr>
      <w:tr w:rsidR="007B73C9" w14:paraId="2CAA54C8" w14:textId="77777777">
        <w:tc>
          <w:tcPr>
            <w:tcW w:w="1509" w:type="dxa"/>
          </w:tcPr>
          <w:p w14:paraId="452CABA3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+101-X02</w:t>
            </w:r>
          </w:p>
        </w:tc>
        <w:tc>
          <w:tcPr>
            <w:tcW w:w="992" w:type="dxa"/>
          </w:tcPr>
          <w:p w14:paraId="5DC16634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101X02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5F7AB87F" w14:textId="52760F4C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101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0204D7A7" w14:textId="0DDCEFAD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</w:t>
            </w:r>
            <w:r w:rsidR="002E7A0F">
              <w:rPr>
                <w:sz w:val="24"/>
                <w:lang w:val="hr-HR"/>
              </w:rPr>
              <w:t>2</w:t>
            </w:r>
          </w:p>
        </w:tc>
        <w:tc>
          <w:tcPr>
            <w:tcW w:w="1011" w:type="dxa"/>
          </w:tcPr>
          <w:p w14:paraId="0ED1CA48" w14:textId="1A500838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X0</w:t>
            </w:r>
            <w:r w:rsidR="002E7A0F">
              <w:rPr>
                <w:sz w:val="24"/>
                <w:lang w:val="hr-HR"/>
              </w:rPr>
              <w:t>2</w:t>
            </w:r>
          </w:p>
        </w:tc>
        <w:tc>
          <w:tcPr>
            <w:tcW w:w="2505" w:type="dxa"/>
          </w:tcPr>
          <w:p w14:paraId="2149F0DF" w14:textId="4A4BBC4A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 xml:space="preserve"> </w:t>
            </w:r>
            <w:r w:rsidR="00425463">
              <w:rPr>
                <w:sz w:val="24"/>
                <w:lang w:val="hr-HR"/>
              </w:rPr>
              <w:t>sjever</w:t>
            </w:r>
          </w:p>
        </w:tc>
      </w:tr>
      <w:tr w:rsidR="007B73C9" w14:paraId="76C5EE33" w14:textId="77777777">
        <w:tc>
          <w:tcPr>
            <w:tcW w:w="1509" w:type="dxa"/>
          </w:tcPr>
          <w:p w14:paraId="1D835839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+102-X01</w:t>
            </w:r>
          </w:p>
        </w:tc>
        <w:tc>
          <w:tcPr>
            <w:tcW w:w="992" w:type="dxa"/>
          </w:tcPr>
          <w:p w14:paraId="52DC34D5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102X01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64E3BD12" w14:textId="39B12BED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102 </w:t>
            </w:r>
            <w:r w:rsidR="006B68AF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0FD958BF" w14:textId="05C03253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</w:t>
            </w:r>
            <w:r w:rsidR="002E7A0F">
              <w:rPr>
                <w:sz w:val="24"/>
                <w:lang w:val="hr-HR"/>
              </w:rPr>
              <w:t>3</w:t>
            </w:r>
          </w:p>
        </w:tc>
        <w:tc>
          <w:tcPr>
            <w:tcW w:w="1011" w:type="dxa"/>
          </w:tcPr>
          <w:p w14:paraId="202E5EDF" w14:textId="49FDECF6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X0</w:t>
            </w:r>
            <w:r w:rsidR="002E7A0F">
              <w:rPr>
                <w:sz w:val="24"/>
                <w:lang w:val="hr-HR"/>
              </w:rPr>
              <w:t>3</w:t>
            </w:r>
          </w:p>
        </w:tc>
        <w:tc>
          <w:tcPr>
            <w:tcW w:w="2505" w:type="dxa"/>
          </w:tcPr>
          <w:p w14:paraId="2DFA4F6E" w14:textId="70BE0F19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 xml:space="preserve"> </w:t>
            </w:r>
            <w:r w:rsidR="006B68AF">
              <w:rPr>
                <w:sz w:val="24"/>
                <w:lang w:val="hr-HR"/>
              </w:rPr>
              <w:t>sjever</w:t>
            </w:r>
          </w:p>
        </w:tc>
      </w:tr>
      <w:tr w:rsidR="007B73C9" w14:paraId="28A840D6" w14:textId="77777777">
        <w:tc>
          <w:tcPr>
            <w:tcW w:w="1509" w:type="dxa"/>
          </w:tcPr>
          <w:p w14:paraId="2250000F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+103-X01</w:t>
            </w:r>
          </w:p>
        </w:tc>
        <w:tc>
          <w:tcPr>
            <w:tcW w:w="992" w:type="dxa"/>
          </w:tcPr>
          <w:p w14:paraId="721EF7B8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103X01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2912377F" w14:textId="27C67A98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103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3AE7BB1C" w14:textId="66FED780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+106-X0</w:t>
            </w:r>
            <w:r w:rsidR="002E7A0F">
              <w:rPr>
                <w:sz w:val="24"/>
                <w:lang w:val="hr-HR"/>
              </w:rPr>
              <w:t>4</w:t>
            </w:r>
          </w:p>
        </w:tc>
        <w:tc>
          <w:tcPr>
            <w:tcW w:w="1011" w:type="dxa"/>
          </w:tcPr>
          <w:p w14:paraId="6701EEF2" w14:textId="00D74AB5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106X0</w:t>
            </w:r>
            <w:r w:rsidR="002E7A0F">
              <w:rPr>
                <w:sz w:val="24"/>
                <w:lang w:val="hr-HR"/>
              </w:rPr>
              <w:t>4</w:t>
            </w:r>
          </w:p>
        </w:tc>
        <w:tc>
          <w:tcPr>
            <w:tcW w:w="2505" w:type="dxa"/>
          </w:tcPr>
          <w:p w14:paraId="5038A895" w14:textId="3D3EBB9E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106 </w:t>
            </w:r>
            <w:r w:rsidR="006B68AF">
              <w:rPr>
                <w:sz w:val="24"/>
                <w:lang w:val="hr-HR"/>
              </w:rPr>
              <w:t>sjever</w:t>
            </w:r>
          </w:p>
        </w:tc>
      </w:tr>
      <w:tr w:rsidR="007B73C9" w14:paraId="50451499" w14:textId="77777777">
        <w:tc>
          <w:tcPr>
            <w:tcW w:w="1509" w:type="dxa"/>
          </w:tcPr>
          <w:p w14:paraId="59CC0A03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+103-X02</w:t>
            </w:r>
          </w:p>
        </w:tc>
        <w:tc>
          <w:tcPr>
            <w:tcW w:w="992" w:type="dxa"/>
          </w:tcPr>
          <w:p w14:paraId="03A8FEBE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103X02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054176D9" w14:textId="4BCF32A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103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3B7922AC" w14:textId="36033C8D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+107-X01</w:t>
            </w:r>
          </w:p>
        </w:tc>
        <w:tc>
          <w:tcPr>
            <w:tcW w:w="1011" w:type="dxa"/>
          </w:tcPr>
          <w:p w14:paraId="3133F109" w14:textId="3B032D05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107X01</w:t>
            </w:r>
          </w:p>
        </w:tc>
        <w:tc>
          <w:tcPr>
            <w:tcW w:w="2505" w:type="dxa"/>
          </w:tcPr>
          <w:p w14:paraId="30B2A3DD" w14:textId="5A1E4A5E" w:rsidR="007B73C9" w:rsidRDefault="00425463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107 </w:t>
            </w:r>
            <w:r w:rsidR="006B68AF">
              <w:rPr>
                <w:sz w:val="24"/>
                <w:lang w:val="hr-HR"/>
              </w:rPr>
              <w:t>sjever</w:t>
            </w:r>
          </w:p>
        </w:tc>
      </w:tr>
      <w:tr w:rsidR="007B73C9" w14:paraId="2D7ACC41" w14:textId="77777777">
        <w:tc>
          <w:tcPr>
            <w:tcW w:w="1509" w:type="dxa"/>
          </w:tcPr>
          <w:p w14:paraId="05341E15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+104-X01</w:t>
            </w:r>
          </w:p>
        </w:tc>
        <w:tc>
          <w:tcPr>
            <w:tcW w:w="992" w:type="dxa"/>
          </w:tcPr>
          <w:p w14:paraId="3B72BFB4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104X01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3C313F72" w14:textId="62003949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104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485BD733" w14:textId="1A5F3CCD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+107-X02</w:t>
            </w:r>
          </w:p>
        </w:tc>
        <w:tc>
          <w:tcPr>
            <w:tcW w:w="1011" w:type="dxa"/>
          </w:tcPr>
          <w:p w14:paraId="065B90C1" w14:textId="0214637B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107X02</w:t>
            </w:r>
          </w:p>
        </w:tc>
        <w:tc>
          <w:tcPr>
            <w:tcW w:w="2505" w:type="dxa"/>
          </w:tcPr>
          <w:p w14:paraId="01CCEBB2" w14:textId="0EAE61B2" w:rsidR="007B73C9" w:rsidRDefault="00425463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107 </w:t>
            </w:r>
            <w:r w:rsidR="006B68AF">
              <w:rPr>
                <w:sz w:val="24"/>
                <w:lang w:val="hr-HR"/>
              </w:rPr>
              <w:t>sjever</w:t>
            </w:r>
          </w:p>
        </w:tc>
      </w:tr>
      <w:tr w:rsidR="007B73C9" w14:paraId="6E57692D" w14:textId="77777777">
        <w:tc>
          <w:tcPr>
            <w:tcW w:w="1509" w:type="dxa"/>
          </w:tcPr>
          <w:p w14:paraId="5AFAA31E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+104-X02</w:t>
            </w:r>
          </w:p>
        </w:tc>
        <w:tc>
          <w:tcPr>
            <w:tcW w:w="992" w:type="dxa"/>
          </w:tcPr>
          <w:p w14:paraId="5C50AE02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104X02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1E306316" w14:textId="7E3151C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104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41560D19" w14:textId="67D4F3CD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+107-X03</w:t>
            </w:r>
          </w:p>
        </w:tc>
        <w:tc>
          <w:tcPr>
            <w:tcW w:w="1011" w:type="dxa"/>
          </w:tcPr>
          <w:p w14:paraId="1D414436" w14:textId="73874789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107X03</w:t>
            </w:r>
          </w:p>
        </w:tc>
        <w:tc>
          <w:tcPr>
            <w:tcW w:w="2505" w:type="dxa"/>
          </w:tcPr>
          <w:p w14:paraId="6BE29412" w14:textId="28A8C7BF" w:rsidR="007B73C9" w:rsidRDefault="00425463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 sjever</w:t>
            </w:r>
          </w:p>
        </w:tc>
      </w:tr>
      <w:tr w:rsidR="007B73C9" w14:paraId="5E3C0D20" w14:textId="77777777">
        <w:tc>
          <w:tcPr>
            <w:tcW w:w="1509" w:type="dxa"/>
          </w:tcPr>
          <w:p w14:paraId="2A6AE041" w14:textId="70D98001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2E7A0F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-X0</w:t>
            </w:r>
            <w:r w:rsidR="002E7A0F">
              <w:rPr>
                <w:sz w:val="24"/>
                <w:lang w:val="hr-HR"/>
              </w:rPr>
              <w:t>1</w:t>
            </w:r>
          </w:p>
        </w:tc>
        <w:tc>
          <w:tcPr>
            <w:tcW w:w="992" w:type="dxa"/>
          </w:tcPr>
          <w:p w14:paraId="6129EFA8" w14:textId="0AE092C0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X0</w:t>
            </w:r>
            <w:r w:rsidR="002E7A0F">
              <w:rPr>
                <w:sz w:val="24"/>
                <w:lang w:val="hr-HR"/>
              </w:rPr>
              <w:t>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20DBFC44" w14:textId="295AF8CF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2E7A0F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 xml:space="preserve"> </w:t>
            </w:r>
            <w:r w:rsidR="00425463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32697653" w14:textId="3E2D4BFD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+107-X04</w:t>
            </w:r>
          </w:p>
        </w:tc>
        <w:tc>
          <w:tcPr>
            <w:tcW w:w="1011" w:type="dxa"/>
          </w:tcPr>
          <w:p w14:paraId="12ED1BC8" w14:textId="71454D23" w:rsidR="007B73C9" w:rsidRDefault="002E7A0F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107X04</w:t>
            </w:r>
          </w:p>
        </w:tc>
        <w:tc>
          <w:tcPr>
            <w:tcW w:w="2505" w:type="dxa"/>
          </w:tcPr>
          <w:p w14:paraId="2D4F8207" w14:textId="06DAF71D" w:rsidR="007B73C9" w:rsidRDefault="00425463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 sjever</w:t>
            </w:r>
          </w:p>
        </w:tc>
      </w:tr>
    </w:tbl>
    <w:p w14:paraId="40D06283" w14:textId="77777777" w:rsidR="007B73C9" w:rsidRDefault="007B73C9">
      <w:pPr>
        <w:rPr>
          <w:sz w:val="24"/>
          <w:lang w:val="hr-HR"/>
        </w:rPr>
      </w:pPr>
    </w:p>
    <w:p w14:paraId="5C5B8AE8" w14:textId="77777777" w:rsidR="0066768E" w:rsidRDefault="0066768E" w:rsidP="0066768E">
      <w:pPr>
        <w:rPr>
          <w:b/>
          <w:bCs/>
          <w:sz w:val="24"/>
          <w:szCs w:val="24"/>
        </w:rPr>
      </w:pPr>
    </w:p>
    <w:p w14:paraId="156005EC" w14:textId="3EECD9E5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16" w:name="_Toc73291513"/>
      <w:r w:rsidRPr="0066768E">
        <w:rPr>
          <w:b/>
          <w:bCs/>
          <w:sz w:val="24"/>
          <w:szCs w:val="24"/>
        </w:rPr>
        <w:t>Popis vodova računalne mreže sa spajanjem:</w:t>
      </w:r>
      <w:bookmarkEnd w:id="16"/>
    </w:p>
    <w:p w14:paraId="1FCFE968" w14:textId="77777777" w:rsidR="007B73C9" w:rsidRDefault="007B73C9">
      <w:pPr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531"/>
        <w:gridCol w:w="1531"/>
        <w:gridCol w:w="1531"/>
        <w:gridCol w:w="1531"/>
        <w:gridCol w:w="1531"/>
        <w:gridCol w:w="1531"/>
      </w:tblGrid>
      <w:tr w:rsidR="007B73C9" w14:paraId="03AD3E75" w14:textId="77777777">
        <w:trPr>
          <w:trHeight w:val="54"/>
          <w:jc w:val="center"/>
        </w:trPr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0639F6E1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Vod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78C0BCC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Panel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6EA2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Priključnica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2B207A3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Vod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17FD200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Panel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64C20E58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Priključnica</w:t>
            </w:r>
          </w:p>
        </w:tc>
      </w:tr>
      <w:tr w:rsidR="007B73C9" w14:paraId="11CC4024" w14:textId="77777777">
        <w:trPr>
          <w:trHeight w:val="54"/>
          <w:jc w:val="center"/>
        </w:trPr>
        <w:tc>
          <w:tcPr>
            <w:tcW w:w="1531" w:type="dxa"/>
            <w:tcBorders>
              <w:top w:val="nil"/>
            </w:tcBorders>
          </w:tcPr>
          <w:p w14:paraId="2841C4F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+101-W01</w:t>
            </w:r>
          </w:p>
        </w:tc>
        <w:tc>
          <w:tcPr>
            <w:tcW w:w="1531" w:type="dxa"/>
            <w:tcBorders>
              <w:top w:val="nil"/>
            </w:tcBorders>
          </w:tcPr>
          <w:p w14:paraId="7E2E86A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-P1-X01</w:t>
            </w:r>
          </w:p>
        </w:tc>
        <w:tc>
          <w:tcPr>
            <w:tcW w:w="1531" w:type="dxa"/>
            <w:tcBorders>
              <w:top w:val="nil"/>
              <w:right w:val="single" w:sz="12" w:space="0" w:color="auto"/>
            </w:tcBorders>
          </w:tcPr>
          <w:p w14:paraId="59F1B593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</w:tcBorders>
          </w:tcPr>
          <w:p w14:paraId="28CFA5B1" w14:textId="0A4D37C9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-W0</w:t>
            </w:r>
            <w:r w:rsidR="008359CA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14:paraId="4114303F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-P1-X09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14:paraId="3E8BBC86" w14:textId="757A19CA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-X09</w:t>
            </w:r>
          </w:p>
        </w:tc>
      </w:tr>
      <w:tr w:rsidR="007B73C9" w14:paraId="62D7AE8C" w14:textId="77777777">
        <w:trPr>
          <w:trHeight w:val="54"/>
          <w:jc w:val="center"/>
        </w:trPr>
        <w:tc>
          <w:tcPr>
            <w:tcW w:w="1531" w:type="dxa"/>
          </w:tcPr>
          <w:p w14:paraId="63C56849" w14:textId="77777777" w:rsidR="007B73C9" w:rsidRDefault="00554B38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</w:t>
            </w:r>
            <w:r w:rsidR="001D5C19">
              <w:rPr>
                <w:sz w:val="24"/>
                <w:lang w:val="hr-HR"/>
              </w:rPr>
              <w:t>W02</w:t>
            </w:r>
          </w:p>
        </w:tc>
        <w:tc>
          <w:tcPr>
            <w:tcW w:w="1531" w:type="dxa"/>
          </w:tcPr>
          <w:p w14:paraId="273EB61A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-P1-X02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2BDCC768" w14:textId="77777777" w:rsidR="007B73C9" w:rsidRDefault="001D5C1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+101-X02</w:t>
            </w:r>
          </w:p>
        </w:tc>
        <w:tc>
          <w:tcPr>
            <w:tcW w:w="1531" w:type="dxa"/>
            <w:tcBorders>
              <w:top w:val="single" w:sz="6" w:space="0" w:color="auto"/>
              <w:left w:val="nil"/>
              <w:bottom w:val="single" w:sz="12" w:space="0" w:color="auto"/>
            </w:tcBorders>
          </w:tcPr>
          <w:p w14:paraId="4FDAB0F4" w14:textId="3003835E" w:rsidR="00625D6E" w:rsidRDefault="00625D6E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-W0</w:t>
            </w:r>
            <w:r w:rsidR="008359CA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13C3681F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-P1-X10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4A7E1AD1" w14:textId="6D358C34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-X10</w:t>
            </w:r>
          </w:p>
        </w:tc>
      </w:tr>
      <w:tr w:rsidR="007B73C9" w14:paraId="7306E942" w14:textId="77777777">
        <w:trPr>
          <w:trHeight w:val="54"/>
          <w:jc w:val="center"/>
        </w:trPr>
        <w:tc>
          <w:tcPr>
            <w:tcW w:w="1531" w:type="dxa"/>
            <w:tcBorders>
              <w:bottom w:val="nil"/>
            </w:tcBorders>
          </w:tcPr>
          <w:p w14:paraId="07501CE9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+102-W01</w:t>
            </w:r>
          </w:p>
        </w:tc>
        <w:tc>
          <w:tcPr>
            <w:tcW w:w="1531" w:type="dxa"/>
            <w:tcBorders>
              <w:bottom w:val="nil"/>
            </w:tcBorders>
          </w:tcPr>
          <w:p w14:paraId="2771C746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-P1-X03</w:t>
            </w:r>
          </w:p>
        </w:tc>
        <w:tc>
          <w:tcPr>
            <w:tcW w:w="1531" w:type="dxa"/>
            <w:tcBorders>
              <w:bottom w:val="nil"/>
              <w:right w:val="single" w:sz="12" w:space="0" w:color="auto"/>
            </w:tcBorders>
          </w:tcPr>
          <w:p w14:paraId="52F69DD9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+102-X03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</w:tcBorders>
          </w:tcPr>
          <w:p w14:paraId="5A126A5E" w14:textId="7AEB89B5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-W0</w:t>
            </w:r>
            <w:r w:rsidR="008359CA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14:paraId="0F877E81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-P1-X11</w:t>
            </w:r>
          </w:p>
        </w:tc>
        <w:tc>
          <w:tcPr>
            <w:tcW w:w="1531" w:type="dxa"/>
            <w:tcBorders>
              <w:top w:val="nil"/>
              <w:bottom w:val="nil"/>
            </w:tcBorders>
          </w:tcPr>
          <w:p w14:paraId="5C0CD2FC" w14:textId="41D6C4AC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-X11</w:t>
            </w:r>
          </w:p>
        </w:tc>
      </w:tr>
      <w:tr w:rsidR="007B73C9" w14:paraId="1AF7B2E2" w14:textId="77777777">
        <w:trPr>
          <w:trHeight w:val="54"/>
          <w:jc w:val="center"/>
        </w:trPr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6B2F6F67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+103-W01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15D1A7F3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-P1-X04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724CD8D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+103-X04</w:t>
            </w:r>
          </w:p>
        </w:tc>
        <w:tc>
          <w:tcPr>
            <w:tcW w:w="1531" w:type="dxa"/>
            <w:tcBorders>
              <w:top w:val="single" w:sz="6" w:space="0" w:color="auto"/>
              <w:left w:val="nil"/>
              <w:bottom w:val="single" w:sz="12" w:space="0" w:color="auto"/>
            </w:tcBorders>
          </w:tcPr>
          <w:p w14:paraId="49EE5D82" w14:textId="0BFF3658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+106-W0</w:t>
            </w:r>
            <w:r w:rsidR="008359CA">
              <w:rPr>
                <w:sz w:val="24"/>
                <w:lang w:val="hr-HR"/>
              </w:rPr>
              <w:t>4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58862269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-P1-X12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2CE2FC59" w14:textId="2FBF6B21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-X12</w:t>
            </w:r>
          </w:p>
        </w:tc>
      </w:tr>
      <w:tr w:rsidR="007B73C9" w14:paraId="3802D871" w14:textId="77777777">
        <w:trPr>
          <w:trHeight w:val="54"/>
          <w:jc w:val="center"/>
        </w:trPr>
        <w:tc>
          <w:tcPr>
            <w:tcW w:w="1531" w:type="dxa"/>
            <w:tcBorders>
              <w:top w:val="nil"/>
            </w:tcBorders>
          </w:tcPr>
          <w:p w14:paraId="2B9645B2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+103-W02</w:t>
            </w:r>
          </w:p>
        </w:tc>
        <w:tc>
          <w:tcPr>
            <w:tcW w:w="1531" w:type="dxa"/>
            <w:tcBorders>
              <w:top w:val="nil"/>
            </w:tcBorders>
          </w:tcPr>
          <w:p w14:paraId="3EFC7CFB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-P1-X05</w:t>
            </w:r>
          </w:p>
        </w:tc>
        <w:tc>
          <w:tcPr>
            <w:tcW w:w="1531" w:type="dxa"/>
            <w:tcBorders>
              <w:top w:val="nil"/>
              <w:right w:val="single" w:sz="12" w:space="0" w:color="auto"/>
            </w:tcBorders>
          </w:tcPr>
          <w:p w14:paraId="77536F50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+103-X05</w:t>
            </w:r>
          </w:p>
        </w:tc>
        <w:tc>
          <w:tcPr>
            <w:tcW w:w="1531" w:type="dxa"/>
            <w:tcBorders>
              <w:top w:val="nil"/>
              <w:left w:val="nil"/>
            </w:tcBorders>
          </w:tcPr>
          <w:p w14:paraId="56E250DD" w14:textId="1AF3B4F8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+107-W01</w:t>
            </w:r>
          </w:p>
        </w:tc>
        <w:tc>
          <w:tcPr>
            <w:tcW w:w="1531" w:type="dxa"/>
            <w:tcBorders>
              <w:top w:val="nil"/>
            </w:tcBorders>
          </w:tcPr>
          <w:p w14:paraId="4345116A" w14:textId="0C328416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-P1-X13</w:t>
            </w:r>
          </w:p>
        </w:tc>
        <w:tc>
          <w:tcPr>
            <w:tcW w:w="1531" w:type="dxa"/>
            <w:tcBorders>
              <w:top w:val="nil"/>
            </w:tcBorders>
          </w:tcPr>
          <w:p w14:paraId="4BB9F543" w14:textId="07802395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+107-X13</w:t>
            </w:r>
          </w:p>
        </w:tc>
      </w:tr>
      <w:tr w:rsidR="007B73C9" w14:paraId="737D5740" w14:textId="77777777">
        <w:trPr>
          <w:trHeight w:val="54"/>
          <w:jc w:val="center"/>
        </w:trPr>
        <w:tc>
          <w:tcPr>
            <w:tcW w:w="1531" w:type="dxa"/>
          </w:tcPr>
          <w:p w14:paraId="60363D5E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+104-W01</w:t>
            </w:r>
          </w:p>
        </w:tc>
        <w:tc>
          <w:tcPr>
            <w:tcW w:w="1531" w:type="dxa"/>
          </w:tcPr>
          <w:p w14:paraId="1BDD2295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-P1-X06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0D846308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+104-X06</w:t>
            </w:r>
          </w:p>
        </w:tc>
        <w:tc>
          <w:tcPr>
            <w:tcW w:w="1531" w:type="dxa"/>
            <w:tcBorders>
              <w:left w:val="nil"/>
              <w:bottom w:val="nil"/>
            </w:tcBorders>
          </w:tcPr>
          <w:p w14:paraId="2AD7E686" w14:textId="63F66368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+107-W02</w:t>
            </w:r>
          </w:p>
        </w:tc>
        <w:tc>
          <w:tcPr>
            <w:tcW w:w="1531" w:type="dxa"/>
            <w:tcBorders>
              <w:bottom w:val="nil"/>
            </w:tcBorders>
          </w:tcPr>
          <w:p w14:paraId="37B37A7F" w14:textId="6D27424B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-P1-X14</w:t>
            </w:r>
          </w:p>
        </w:tc>
        <w:tc>
          <w:tcPr>
            <w:tcW w:w="1531" w:type="dxa"/>
            <w:tcBorders>
              <w:bottom w:val="nil"/>
            </w:tcBorders>
          </w:tcPr>
          <w:p w14:paraId="7B6F2F7A" w14:textId="06D5F6F5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+107-X14</w:t>
            </w:r>
          </w:p>
        </w:tc>
      </w:tr>
      <w:tr w:rsidR="007B73C9" w14:paraId="43894BFF" w14:textId="77777777">
        <w:trPr>
          <w:trHeight w:val="54"/>
          <w:jc w:val="center"/>
        </w:trPr>
        <w:tc>
          <w:tcPr>
            <w:tcW w:w="1531" w:type="dxa"/>
          </w:tcPr>
          <w:p w14:paraId="2A891CE0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+104-W02</w:t>
            </w:r>
          </w:p>
        </w:tc>
        <w:tc>
          <w:tcPr>
            <w:tcW w:w="1531" w:type="dxa"/>
          </w:tcPr>
          <w:p w14:paraId="69258322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-P1-X07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5F248D4F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+104-X07</w:t>
            </w:r>
          </w:p>
        </w:tc>
        <w:tc>
          <w:tcPr>
            <w:tcW w:w="1531" w:type="dxa"/>
            <w:tcBorders>
              <w:top w:val="single" w:sz="6" w:space="0" w:color="auto"/>
              <w:left w:val="nil"/>
              <w:bottom w:val="single" w:sz="12" w:space="0" w:color="auto"/>
            </w:tcBorders>
          </w:tcPr>
          <w:p w14:paraId="184E075D" w14:textId="6B0723EE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+107-W03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047D3156" w14:textId="42E68142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-P1-X15</w:t>
            </w:r>
          </w:p>
        </w:tc>
        <w:tc>
          <w:tcPr>
            <w:tcW w:w="1531" w:type="dxa"/>
            <w:tcBorders>
              <w:top w:val="single" w:sz="6" w:space="0" w:color="auto"/>
              <w:bottom w:val="single" w:sz="12" w:space="0" w:color="auto"/>
            </w:tcBorders>
          </w:tcPr>
          <w:p w14:paraId="51DA6CB5" w14:textId="50688555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+107-X15</w:t>
            </w:r>
          </w:p>
        </w:tc>
      </w:tr>
      <w:tr w:rsidR="007B73C9" w14:paraId="0D3539ED" w14:textId="77777777">
        <w:trPr>
          <w:trHeight w:val="54"/>
          <w:jc w:val="center"/>
        </w:trPr>
        <w:tc>
          <w:tcPr>
            <w:tcW w:w="1531" w:type="dxa"/>
          </w:tcPr>
          <w:p w14:paraId="0535533A" w14:textId="33FE5C4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-W0</w:t>
            </w:r>
            <w:r w:rsidR="008359CA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69C68686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-P1-X08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0023B433" w14:textId="2F9E805F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8359CA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-X08</w:t>
            </w:r>
          </w:p>
        </w:tc>
        <w:tc>
          <w:tcPr>
            <w:tcW w:w="1531" w:type="dxa"/>
            <w:tcBorders>
              <w:top w:val="nil"/>
              <w:left w:val="nil"/>
            </w:tcBorders>
          </w:tcPr>
          <w:p w14:paraId="74C4C31E" w14:textId="402098FE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+107-W04</w:t>
            </w:r>
          </w:p>
        </w:tc>
        <w:tc>
          <w:tcPr>
            <w:tcW w:w="1531" w:type="dxa"/>
            <w:tcBorders>
              <w:top w:val="nil"/>
            </w:tcBorders>
          </w:tcPr>
          <w:p w14:paraId="3B7E57C0" w14:textId="63B38CDB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-P1-X16</w:t>
            </w:r>
          </w:p>
        </w:tc>
        <w:tc>
          <w:tcPr>
            <w:tcW w:w="1531" w:type="dxa"/>
            <w:tcBorders>
              <w:top w:val="nil"/>
            </w:tcBorders>
          </w:tcPr>
          <w:p w14:paraId="78F940BB" w14:textId="6040F423" w:rsidR="007B73C9" w:rsidRDefault="008359C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+107-X16</w:t>
            </w:r>
          </w:p>
        </w:tc>
      </w:tr>
    </w:tbl>
    <w:p w14:paraId="4DFBF377" w14:textId="77777777" w:rsidR="007B73C9" w:rsidRDefault="007B73C9">
      <w:pPr>
        <w:spacing w:before="120"/>
        <w:rPr>
          <w:sz w:val="24"/>
          <w:lang w:val="hr-HR"/>
        </w:rPr>
      </w:pPr>
    </w:p>
    <w:p w14:paraId="55B8092D" w14:textId="1E327B81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17" w:name="_Toc73291514"/>
      <w:r w:rsidRPr="0066768E">
        <w:rPr>
          <w:b/>
          <w:bCs/>
          <w:sz w:val="24"/>
          <w:szCs w:val="24"/>
        </w:rPr>
        <w:t>Popis priključnica telefonske mreže:</w:t>
      </w:r>
      <w:bookmarkEnd w:id="17"/>
    </w:p>
    <w:p w14:paraId="1044E13C" w14:textId="77777777" w:rsidR="007B73C9" w:rsidRDefault="007B73C9">
      <w:pPr>
        <w:rPr>
          <w:sz w:val="24"/>
          <w:lang w:val="hr-HR"/>
        </w:rPr>
      </w:pPr>
    </w:p>
    <w:tbl>
      <w:tblPr>
        <w:tblW w:w="9638" w:type="dxa"/>
        <w:tblInd w:w="10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509"/>
        <w:gridCol w:w="992"/>
        <w:gridCol w:w="2185"/>
        <w:gridCol w:w="1436"/>
        <w:gridCol w:w="1011"/>
        <w:gridCol w:w="2505"/>
      </w:tblGrid>
      <w:tr w:rsidR="007B73C9" w14:paraId="0D269C32" w14:textId="77777777" w:rsidTr="00625D6E">
        <w:tc>
          <w:tcPr>
            <w:tcW w:w="1509" w:type="dxa"/>
            <w:tcBorders>
              <w:top w:val="single" w:sz="12" w:space="0" w:color="auto"/>
              <w:bottom w:val="single" w:sz="12" w:space="0" w:color="auto"/>
            </w:tcBorders>
          </w:tcPr>
          <w:p w14:paraId="3D81852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992" w:type="dxa"/>
            <w:tcBorders>
              <w:top w:val="single" w:sz="12" w:space="0" w:color="auto"/>
              <w:bottom w:val="single" w:sz="12" w:space="0" w:color="auto"/>
            </w:tcBorders>
          </w:tcPr>
          <w:p w14:paraId="2CDCFDA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BF87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Soba</w:t>
            </w:r>
          </w:p>
        </w:tc>
        <w:tc>
          <w:tcPr>
            <w:tcW w:w="1436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4178A0D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1011" w:type="dxa"/>
            <w:tcBorders>
              <w:top w:val="single" w:sz="12" w:space="0" w:color="auto"/>
              <w:bottom w:val="single" w:sz="12" w:space="0" w:color="auto"/>
            </w:tcBorders>
          </w:tcPr>
          <w:p w14:paraId="4BBE176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2505" w:type="dxa"/>
            <w:tcBorders>
              <w:top w:val="single" w:sz="12" w:space="0" w:color="auto"/>
              <w:bottom w:val="single" w:sz="12" w:space="0" w:color="auto"/>
            </w:tcBorders>
          </w:tcPr>
          <w:p w14:paraId="56942A4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Soba</w:t>
            </w:r>
          </w:p>
        </w:tc>
      </w:tr>
      <w:tr w:rsidR="007B73C9" w14:paraId="764A6310" w14:textId="77777777" w:rsidTr="00625D6E">
        <w:tc>
          <w:tcPr>
            <w:tcW w:w="1509" w:type="dxa"/>
            <w:tcBorders>
              <w:top w:val="nil"/>
            </w:tcBorders>
          </w:tcPr>
          <w:p w14:paraId="1D42D8B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+101-T01</w:t>
            </w:r>
          </w:p>
        </w:tc>
        <w:tc>
          <w:tcPr>
            <w:tcW w:w="992" w:type="dxa"/>
            <w:tcBorders>
              <w:top w:val="nil"/>
            </w:tcBorders>
          </w:tcPr>
          <w:p w14:paraId="287FF6C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101T01</w:t>
            </w:r>
          </w:p>
        </w:tc>
        <w:tc>
          <w:tcPr>
            <w:tcW w:w="2185" w:type="dxa"/>
            <w:tcBorders>
              <w:top w:val="nil"/>
              <w:right w:val="single" w:sz="12" w:space="0" w:color="auto"/>
            </w:tcBorders>
          </w:tcPr>
          <w:p w14:paraId="502B59DB" w14:textId="7324CF8C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101 </w:t>
            </w:r>
            <w:r w:rsidR="00EF1AA2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top w:val="nil"/>
              <w:left w:val="nil"/>
            </w:tcBorders>
          </w:tcPr>
          <w:p w14:paraId="2A23026C" w14:textId="5C24824E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+106-T02</w:t>
            </w:r>
          </w:p>
        </w:tc>
        <w:tc>
          <w:tcPr>
            <w:tcW w:w="1011" w:type="dxa"/>
            <w:tcBorders>
              <w:top w:val="nil"/>
            </w:tcBorders>
          </w:tcPr>
          <w:p w14:paraId="1C20B73D" w14:textId="66AF1055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0715B9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T0</w:t>
            </w:r>
            <w:r w:rsidR="000715B9">
              <w:rPr>
                <w:sz w:val="24"/>
                <w:lang w:val="hr-HR"/>
              </w:rPr>
              <w:t>2</w:t>
            </w:r>
          </w:p>
        </w:tc>
        <w:tc>
          <w:tcPr>
            <w:tcW w:w="2505" w:type="dxa"/>
            <w:tcBorders>
              <w:top w:val="nil"/>
            </w:tcBorders>
          </w:tcPr>
          <w:p w14:paraId="2E225602" w14:textId="6167157E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106 </w:t>
            </w:r>
            <w:r w:rsidR="00262C3F">
              <w:rPr>
                <w:sz w:val="24"/>
                <w:lang w:val="hr-HR"/>
              </w:rPr>
              <w:t>sjever</w:t>
            </w:r>
          </w:p>
        </w:tc>
      </w:tr>
      <w:tr w:rsidR="007B73C9" w14:paraId="38262FA7" w14:textId="77777777" w:rsidTr="00625D6E">
        <w:tc>
          <w:tcPr>
            <w:tcW w:w="1509" w:type="dxa"/>
          </w:tcPr>
          <w:p w14:paraId="1EC762F0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+101-T02</w:t>
            </w:r>
          </w:p>
        </w:tc>
        <w:tc>
          <w:tcPr>
            <w:tcW w:w="992" w:type="dxa"/>
          </w:tcPr>
          <w:p w14:paraId="622B4A0E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101T02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31C4F61F" w14:textId="1AB861F3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101 </w:t>
            </w:r>
            <w:r w:rsidR="00EF1AA2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6C22C07A" w14:textId="54520F1D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</w:t>
            </w:r>
            <w:r w:rsidR="000715B9">
              <w:rPr>
                <w:sz w:val="24"/>
                <w:lang w:val="hr-HR"/>
              </w:rPr>
              <w:t>3</w:t>
            </w:r>
          </w:p>
        </w:tc>
        <w:tc>
          <w:tcPr>
            <w:tcW w:w="1011" w:type="dxa"/>
          </w:tcPr>
          <w:p w14:paraId="0C3EF186" w14:textId="796C585A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106T0</w:t>
            </w:r>
            <w:r w:rsidR="000715B9">
              <w:rPr>
                <w:sz w:val="24"/>
                <w:lang w:val="hr-HR"/>
              </w:rPr>
              <w:t>3</w:t>
            </w:r>
          </w:p>
        </w:tc>
        <w:tc>
          <w:tcPr>
            <w:tcW w:w="2505" w:type="dxa"/>
          </w:tcPr>
          <w:p w14:paraId="65C4560D" w14:textId="03AD624D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106 </w:t>
            </w:r>
            <w:r w:rsidR="00262C3F">
              <w:rPr>
                <w:sz w:val="24"/>
                <w:lang w:val="hr-HR"/>
              </w:rPr>
              <w:t>sjever</w:t>
            </w:r>
          </w:p>
        </w:tc>
      </w:tr>
      <w:tr w:rsidR="007B73C9" w14:paraId="1F339240" w14:textId="77777777" w:rsidTr="00625D6E">
        <w:tc>
          <w:tcPr>
            <w:tcW w:w="1509" w:type="dxa"/>
          </w:tcPr>
          <w:p w14:paraId="2BFEE7F8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+102-T01</w:t>
            </w:r>
          </w:p>
        </w:tc>
        <w:tc>
          <w:tcPr>
            <w:tcW w:w="992" w:type="dxa"/>
          </w:tcPr>
          <w:p w14:paraId="6D15E7D0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102T01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7C6B04C7" w14:textId="2B818069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102 </w:t>
            </w:r>
            <w:r w:rsidR="00262C3F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30A34DFD" w14:textId="473D4FF7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+107-T01</w:t>
            </w:r>
          </w:p>
        </w:tc>
        <w:tc>
          <w:tcPr>
            <w:tcW w:w="1011" w:type="dxa"/>
          </w:tcPr>
          <w:p w14:paraId="03F3BAF4" w14:textId="1F18D282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107T01</w:t>
            </w:r>
          </w:p>
        </w:tc>
        <w:tc>
          <w:tcPr>
            <w:tcW w:w="2505" w:type="dxa"/>
          </w:tcPr>
          <w:p w14:paraId="3857E687" w14:textId="7C45B21D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 xml:space="preserve">107 </w:t>
            </w:r>
            <w:r w:rsidR="00262C3F">
              <w:rPr>
                <w:sz w:val="24"/>
                <w:lang w:val="hr-HR"/>
              </w:rPr>
              <w:t>sjever</w:t>
            </w:r>
          </w:p>
        </w:tc>
      </w:tr>
      <w:tr w:rsidR="007B73C9" w14:paraId="63D85317" w14:textId="77777777" w:rsidTr="00625D6E">
        <w:tc>
          <w:tcPr>
            <w:tcW w:w="1509" w:type="dxa"/>
          </w:tcPr>
          <w:p w14:paraId="187E667D" w14:textId="77777777" w:rsidR="007B73C9" w:rsidRDefault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</w:t>
            </w:r>
            <w:r w:rsidR="00D93B00">
              <w:rPr>
                <w:sz w:val="24"/>
                <w:lang w:val="hr-HR"/>
              </w:rPr>
              <w:t>T01</w:t>
            </w:r>
          </w:p>
        </w:tc>
        <w:tc>
          <w:tcPr>
            <w:tcW w:w="992" w:type="dxa"/>
          </w:tcPr>
          <w:p w14:paraId="442E7698" w14:textId="77777777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103T01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45886D00" w14:textId="678CCF67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103 jug</w:t>
            </w:r>
          </w:p>
        </w:tc>
        <w:tc>
          <w:tcPr>
            <w:tcW w:w="1436" w:type="dxa"/>
            <w:tcBorders>
              <w:left w:val="nil"/>
            </w:tcBorders>
          </w:tcPr>
          <w:p w14:paraId="1DCA734A" w14:textId="57D018D9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+107-T02</w:t>
            </w:r>
          </w:p>
        </w:tc>
        <w:tc>
          <w:tcPr>
            <w:tcW w:w="1011" w:type="dxa"/>
          </w:tcPr>
          <w:p w14:paraId="7AB5B300" w14:textId="704CAA67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107T02</w:t>
            </w:r>
          </w:p>
        </w:tc>
        <w:tc>
          <w:tcPr>
            <w:tcW w:w="2505" w:type="dxa"/>
          </w:tcPr>
          <w:p w14:paraId="27A0EE07" w14:textId="3E30C3F7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107 sjever</w:t>
            </w:r>
          </w:p>
        </w:tc>
      </w:tr>
      <w:tr w:rsidR="007B73C9" w14:paraId="5D3B1459" w14:textId="77777777" w:rsidTr="00625D6E">
        <w:tc>
          <w:tcPr>
            <w:tcW w:w="1509" w:type="dxa"/>
          </w:tcPr>
          <w:p w14:paraId="7CF87D4E" w14:textId="77777777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+104-T01</w:t>
            </w:r>
          </w:p>
        </w:tc>
        <w:tc>
          <w:tcPr>
            <w:tcW w:w="992" w:type="dxa"/>
          </w:tcPr>
          <w:p w14:paraId="63EC2560" w14:textId="77777777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104T01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7562C071" w14:textId="77777777" w:rsidR="007B73C9" w:rsidRDefault="00D93B0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104 jug</w:t>
            </w:r>
          </w:p>
        </w:tc>
        <w:tc>
          <w:tcPr>
            <w:tcW w:w="1436" w:type="dxa"/>
            <w:tcBorders>
              <w:left w:val="nil"/>
            </w:tcBorders>
          </w:tcPr>
          <w:p w14:paraId="687DB6D2" w14:textId="24BEA13B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1011" w:type="dxa"/>
          </w:tcPr>
          <w:p w14:paraId="39DB7539" w14:textId="141A4D33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HPT2</w:t>
            </w:r>
          </w:p>
        </w:tc>
        <w:tc>
          <w:tcPr>
            <w:tcW w:w="2505" w:type="dxa"/>
          </w:tcPr>
          <w:p w14:paraId="332CEADE" w14:textId="6DC6E1AF" w:rsidR="007B73C9" w:rsidRDefault="000715B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101 jug</w:t>
            </w:r>
          </w:p>
        </w:tc>
      </w:tr>
      <w:tr w:rsidR="00625D6E" w14:paraId="0264FD1F" w14:textId="77777777" w:rsidTr="00625D6E">
        <w:tc>
          <w:tcPr>
            <w:tcW w:w="1509" w:type="dxa"/>
          </w:tcPr>
          <w:p w14:paraId="3E888208" w14:textId="6F58E543" w:rsidR="00625D6E" w:rsidRDefault="00EF1AA2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+105-T01</w:t>
            </w:r>
          </w:p>
        </w:tc>
        <w:tc>
          <w:tcPr>
            <w:tcW w:w="992" w:type="dxa"/>
          </w:tcPr>
          <w:p w14:paraId="15F155BC" w14:textId="4551ED9C" w:rsidR="00625D6E" w:rsidRDefault="00EF1AA2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105T01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6672C531" w14:textId="10457B81" w:rsidR="00625D6E" w:rsidRDefault="00625D6E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EF1AA2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 xml:space="preserve"> </w:t>
            </w:r>
            <w:r w:rsidR="00EF1AA2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5C03D5F8" w14:textId="56509631" w:rsidR="00625D6E" w:rsidRDefault="00625D6E" w:rsidP="003647FB">
            <w:pPr>
              <w:rPr>
                <w:sz w:val="24"/>
                <w:lang w:val="hr-HR"/>
              </w:rPr>
            </w:pPr>
          </w:p>
        </w:tc>
        <w:tc>
          <w:tcPr>
            <w:tcW w:w="1011" w:type="dxa"/>
          </w:tcPr>
          <w:p w14:paraId="1A347DE3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505" w:type="dxa"/>
          </w:tcPr>
          <w:p w14:paraId="6ACE2B6E" w14:textId="77777777" w:rsidR="00625D6E" w:rsidRDefault="00625D6E" w:rsidP="003647FB">
            <w:pPr>
              <w:rPr>
                <w:sz w:val="24"/>
                <w:lang w:val="hr-HR"/>
              </w:rPr>
            </w:pPr>
          </w:p>
        </w:tc>
      </w:tr>
      <w:tr w:rsidR="00625D6E" w14:paraId="6ABC1DA5" w14:textId="77777777" w:rsidTr="00625D6E">
        <w:tc>
          <w:tcPr>
            <w:tcW w:w="1509" w:type="dxa"/>
          </w:tcPr>
          <w:p w14:paraId="774F3FF0" w14:textId="31EF4651" w:rsidR="00625D6E" w:rsidRDefault="00EF1AA2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 361371</w:t>
            </w:r>
          </w:p>
        </w:tc>
        <w:tc>
          <w:tcPr>
            <w:tcW w:w="992" w:type="dxa"/>
          </w:tcPr>
          <w:p w14:paraId="3654C470" w14:textId="7B6237E1" w:rsidR="00625D6E" w:rsidRDefault="000715B9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HPT1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6D00DCF8" w14:textId="3DFD049C" w:rsidR="00625D6E" w:rsidRDefault="00D93B00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EF1AA2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 xml:space="preserve"> jug</w:t>
            </w:r>
          </w:p>
        </w:tc>
        <w:tc>
          <w:tcPr>
            <w:tcW w:w="1436" w:type="dxa"/>
            <w:tcBorders>
              <w:left w:val="nil"/>
            </w:tcBorders>
          </w:tcPr>
          <w:p w14:paraId="5529FF98" w14:textId="0206B4BE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011" w:type="dxa"/>
          </w:tcPr>
          <w:p w14:paraId="473F3A78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505" w:type="dxa"/>
          </w:tcPr>
          <w:p w14:paraId="5FB2D5AC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</w:tr>
      <w:tr w:rsidR="00625D6E" w14:paraId="696A3B25" w14:textId="77777777" w:rsidTr="000715B9">
        <w:tc>
          <w:tcPr>
            <w:tcW w:w="1509" w:type="dxa"/>
          </w:tcPr>
          <w:p w14:paraId="4DCA2DF0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992" w:type="dxa"/>
          </w:tcPr>
          <w:p w14:paraId="605138B6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</w:t>
            </w:r>
            <w:r w:rsidR="003647FB">
              <w:rPr>
                <w:sz w:val="24"/>
                <w:lang w:val="hr-HR"/>
              </w:rPr>
              <w:t>2</w:t>
            </w:r>
          </w:p>
        </w:tc>
        <w:tc>
          <w:tcPr>
            <w:tcW w:w="2185" w:type="dxa"/>
            <w:tcBorders>
              <w:right w:val="single" w:sz="12" w:space="0" w:color="auto"/>
            </w:tcBorders>
          </w:tcPr>
          <w:p w14:paraId="26F986DE" w14:textId="2DF2A49E" w:rsidR="00625D6E" w:rsidRDefault="00625D6E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</w:t>
            </w:r>
            <w:r w:rsidR="000715B9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 xml:space="preserve"> </w:t>
            </w:r>
            <w:r w:rsidR="003647FB">
              <w:rPr>
                <w:sz w:val="24"/>
                <w:lang w:val="hr-HR"/>
              </w:rPr>
              <w:t>jug</w:t>
            </w:r>
          </w:p>
        </w:tc>
        <w:tc>
          <w:tcPr>
            <w:tcW w:w="1436" w:type="dxa"/>
            <w:tcBorders>
              <w:left w:val="nil"/>
            </w:tcBorders>
          </w:tcPr>
          <w:p w14:paraId="4DB7C9F0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011" w:type="dxa"/>
          </w:tcPr>
          <w:p w14:paraId="1ECAED7B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505" w:type="dxa"/>
          </w:tcPr>
          <w:p w14:paraId="6A0553BC" w14:textId="77777777" w:rsidR="00625D6E" w:rsidRDefault="00625D6E" w:rsidP="00625D6E">
            <w:pPr>
              <w:jc w:val="center"/>
              <w:rPr>
                <w:sz w:val="24"/>
                <w:lang w:val="hr-HR"/>
              </w:rPr>
            </w:pPr>
          </w:p>
        </w:tc>
      </w:tr>
      <w:tr w:rsidR="000715B9" w14:paraId="737B3F43" w14:textId="77777777" w:rsidTr="00625D6E">
        <w:tc>
          <w:tcPr>
            <w:tcW w:w="1509" w:type="dxa"/>
          </w:tcPr>
          <w:p w14:paraId="266D1A57" w14:textId="7205127B" w:rsidR="000715B9" w:rsidRDefault="000715B9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+106-T01</w:t>
            </w:r>
          </w:p>
        </w:tc>
        <w:tc>
          <w:tcPr>
            <w:tcW w:w="992" w:type="dxa"/>
          </w:tcPr>
          <w:p w14:paraId="42984CFA" w14:textId="51ABD437" w:rsidR="000715B9" w:rsidRDefault="000715B9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106T01</w:t>
            </w:r>
          </w:p>
        </w:tc>
        <w:tc>
          <w:tcPr>
            <w:tcW w:w="2185" w:type="dxa"/>
            <w:tcBorders>
              <w:bottom w:val="single" w:sz="12" w:space="0" w:color="auto"/>
              <w:right w:val="single" w:sz="12" w:space="0" w:color="auto"/>
            </w:tcBorders>
          </w:tcPr>
          <w:p w14:paraId="67CDF6B3" w14:textId="687FD831" w:rsidR="000715B9" w:rsidRDefault="000715B9" w:rsidP="00625D6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106 sjever</w:t>
            </w:r>
          </w:p>
        </w:tc>
        <w:tc>
          <w:tcPr>
            <w:tcW w:w="1436" w:type="dxa"/>
            <w:tcBorders>
              <w:left w:val="nil"/>
            </w:tcBorders>
          </w:tcPr>
          <w:p w14:paraId="637E0FBC" w14:textId="77777777" w:rsidR="000715B9" w:rsidRDefault="000715B9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011" w:type="dxa"/>
          </w:tcPr>
          <w:p w14:paraId="762E8FE9" w14:textId="77777777" w:rsidR="000715B9" w:rsidRDefault="000715B9" w:rsidP="00625D6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2505" w:type="dxa"/>
          </w:tcPr>
          <w:p w14:paraId="7353DE12" w14:textId="77777777" w:rsidR="000715B9" w:rsidRDefault="000715B9" w:rsidP="00625D6E">
            <w:pPr>
              <w:jc w:val="center"/>
              <w:rPr>
                <w:sz w:val="24"/>
                <w:lang w:val="hr-HR"/>
              </w:rPr>
            </w:pPr>
          </w:p>
        </w:tc>
      </w:tr>
    </w:tbl>
    <w:p w14:paraId="2B6BF134" w14:textId="77777777" w:rsidR="007B73C9" w:rsidRDefault="007B73C9">
      <w:pPr>
        <w:rPr>
          <w:sz w:val="24"/>
          <w:lang w:val="hr-HR"/>
        </w:rPr>
      </w:pPr>
    </w:p>
    <w:p w14:paraId="67112DE8" w14:textId="77777777" w:rsidR="007B73C9" w:rsidRDefault="007B73C9">
      <w:pPr>
        <w:rPr>
          <w:sz w:val="24"/>
          <w:lang w:val="hr-HR"/>
        </w:rPr>
      </w:pPr>
      <w:r>
        <w:rPr>
          <w:sz w:val="24"/>
          <w:lang w:val="hr-HR"/>
        </w:rPr>
        <w:lastRenderedPageBreak/>
        <w:t>Napomena: Priključnice HPT1-HPT</w:t>
      </w:r>
      <w:r w:rsidR="003647FB">
        <w:rPr>
          <w:sz w:val="24"/>
          <w:lang w:val="hr-HR"/>
        </w:rPr>
        <w:t>2</w:t>
      </w:r>
      <w:r>
        <w:rPr>
          <w:sz w:val="24"/>
          <w:lang w:val="hr-HR"/>
        </w:rPr>
        <w:t xml:space="preserve"> su mjesto spoja vanjskih linija s vodovima koji vode do panela P</w:t>
      </w:r>
      <w:r w:rsidR="003647FB">
        <w:rPr>
          <w:sz w:val="24"/>
          <w:lang w:val="hr-HR"/>
        </w:rPr>
        <w:t>2</w:t>
      </w:r>
      <w:r>
        <w:rPr>
          <w:sz w:val="24"/>
          <w:lang w:val="hr-HR"/>
        </w:rPr>
        <w:t>. Izvode se u nadžbuknoj kutiji s ugrađenom rednom stezaljkom.</w:t>
      </w:r>
    </w:p>
    <w:p w14:paraId="5D52122E" w14:textId="77777777" w:rsidR="0066768E" w:rsidRDefault="0066768E" w:rsidP="0066768E">
      <w:pPr>
        <w:pStyle w:val="Heading2"/>
        <w:numPr>
          <w:ilvl w:val="0"/>
          <w:numId w:val="0"/>
        </w:numPr>
      </w:pPr>
    </w:p>
    <w:p w14:paraId="3D898F46" w14:textId="08764A38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18" w:name="_Toc73291515"/>
      <w:r w:rsidRPr="0066768E">
        <w:rPr>
          <w:b/>
          <w:bCs/>
          <w:sz w:val="24"/>
          <w:szCs w:val="24"/>
        </w:rPr>
        <w:t>Popis vodova telefonske mreže sa spajanjem:</w:t>
      </w:r>
      <w:bookmarkEnd w:id="18"/>
    </w:p>
    <w:p w14:paraId="614A51E9" w14:textId="77777777" w:rsidR="007B73C9" w:rsidRDefault="007B73C9">
      <w:pPr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531"/>
        <w:gridCol w:w="1531"/>
        <w:gridCol w:w="1531"/>
        <w:gridCol w:w="1531"/>
        <w:gridCol w:w="1531"/>
        <w:gridCol w:w="1531"/>
      </w:tblGrid>
      <w:tr w:rsidR="007B73C9" w14:paraId="60562D76" w14:textId="77777777">
        <w:trPr>
          <w:trHeight w:val="54"/>
          <w:jc w:val="center"/>
        </w:trPr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7B353D8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Vod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4486FEE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Panel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ED8BB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Priključnica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7915638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Vod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4498753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Priključnica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27D6390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Panel</w:t>
            </w:r>
          </w:p>
        </w:tc>
      </w:tr>
      <w:tr w:rsidR="007B73C9" w14:paraId="3B2D1C20" w14:textId="77777777">
        <w:trPr>
          <w:trHeight w:val="54"/>
          <w:jc w:val="center"/>
        </w:trPr>
        <w:tc>
          <w:tcPr>
            <w:tcW w:w="1531" w:type="dxa"/>
            <w:tcBorders>
              <w:top w:val="nil"/>
            </w:tcBorders>
          </w:tcPr>
          <w:p w14:paraId="651AEDF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</w:t>
            </w:r>
            <w:r w:rsidR="003647FB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top w:val="nil"/>
            </w:tcBorders>
          </w:tcPr>
          <w:p w14:paraId="55291937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3647FB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top w:val="nil"/>
              <w:right w:val="single" w:sz="12" w:space="0" w:color="auto"/>
            </w:tcBorders>
          </w:tcPr>
          <w:p w14:paraId="24B93B0F" w14:textId="4533A354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+101-T0</w:t>
            </w:r>
            <w:r w:rsidR="00AB537D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top w:val="nil"/>
              <w:left w:val="nil"/>
            </w:tcBorders>
          </w:tcPr>
          <w:p w14:paraId="711B6D63" w14:textId="3C935844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+107-W11</w:t>
            </w:r>
          </w:p>
        </w:tc>
        <w:tc>
          <w:tcPr>
            <w:tcW w:w="1531" w:type="dxa"/>
            <w:tcBorders>
              <w:top w:val="nil"/>
            </w:tcBorders>
          </w:tcPr>
          <w:p w14:paraId="44405EFC" w14:textId="4DCE5AC6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-P2-X21</w:t>
            </w:r>
          </w:p>
        </w:tc>
        <w:tc>
          <w:tcPr>
            <w:tcW w:w="1531" w:type="dxa"/>
            <w:tcBorders>
              <w:top w:val="nil"/>
            </w:tcBorders>
          </w:tcPr>
          <w:p w14:paraId="7488B24D" w14:textId="79ECCFF1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+107-T01</w:t>
            </w:r>
          </w:p>
        </w:tc>
      </w:tr>
      <w:tr w:rsidR="007B73C9" w14:paraId="4AC10417" w14:textId="77777777">
        <w:trPr>
          <w:trHeight w:val="54"/>
          <w:jc w:val="center"/>
        </w:trPr>
        <w:tc>
          <w:tcPr>
            <w:tcW w:w="1531" w:type="dxa"/>
          </w:tcPr>
          <w:p w14:paraId="4C9CBDAF" w14:textId="77777777" w:rsidR="007B73C9" w:rsidRDefault="0078362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</w:t>
            </w:r>
            <w:r w:rsidR="003647FB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</w:tcPr>
          <w:p w14:paraId="3425B60C" w14:textId="77777777" w:rsidR="007B73C9" w:rsidRDefault="0078362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3647FB">
              <w:rPr>
                <w:sz w:val="24"/>
                <w:lang w:val="hr-HR"/>
              </w:rPr>
              <w:t>12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25C5AB2D" w14:textId="77777777" w:rsidR="007B73C9" w:rsidRDefault="0078362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+101-T02</w:t>
            </w:r>
          </w:p>
        </w:tc>
        <w:tc>
          <w:tcPr>
            <w:tcW w:w="1531" w:type="dxa"/>
            <w:tcBorders>
              <w:left w:val="nil"/>
            </w:tcBorders>
          </w:tcPr>
          <w:p w14:paraId="2B449565" w14:textId="3D8FF9FF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+107-W12</w:t>
            </w:r>
          </w:p>
        </w:tc>
        <w:tc>
          <w:tcPr>
            <w:tcW w:w="1531" w:type="dxa"/>
          </w:tcPr>
          <w:p w14:paraId="01241871" w14:textId="71B0D0B3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-P2-X22</w:t>
            </w:r>
          </w:p>
        </w:tc>
        <w:tc>
          <w:tcPr>
            <w:tcW w:w="1531" w:type="dxa"/>
          </w:tcPr>
          <w:p w14:paraId="60CA44DF" w14:textId="2F644643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+107-T02</w:t>
            </w:r>
          </w:p>
        </w:tc>
      </w:tr>
      <w:tr w:rsidR="007B73C9" w14:paraId="6A260762" w14:textId="77777777">
        <w:trPr>
          <w:trHeight w:val="54"/>
          <w:jc w:val="center"/>
        </w:trPr>
        <w:tc>
          <w:tcPr>
            <w:tcW w:w="1531" w:type="dxa"/>
          </w:tcPr>
          <w:p w14:paraId="69C6CCEE" w14:textId="77777777" w:rsidR="007B73C9" w:rsidRDefault="00316FA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+102-W</w:t>
            </w:r>
            <w:r w:rsidR="003647FB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0AB0B9DB" w14:textId="77777777" w:rsidR="007B73C9" w:rsidRDefault="00316FA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3647FB">
              <w:rPr>
                <w:sz w:val="24"/>
                <w:lang w:val="hr-HR"/>
              </w:rPr>
              <w:t>1</w:t>
            </w:r>
            <w:r w:rsidR="006A0B55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38D6AF8C" w14:textId="77777777" w:rsidR="007B73C9" w:rsidRDefault="00316FA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+102-T01</w:t>
            </w:r>
          </w:p>
        </w:tc>
        <w:tc>
          <w:tcPr>
            <w:tcW w:w="1531" w:type="dxa"/>
            <w:tcBorders>
              <w:left w:val="nil"/>
            </w:tcBorders>
          </w:tcPr>
          <w:p w14:paraId="1F194F0D" w14:textId="57AA74F7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+107-W13</w:t>
            </w:r>
          </w:p>
        </w:tc>
        <w:tc>
          <w:tcPr>
            <w:tcW w:w="1531" w:type="dxa"/>
          </w:tcPr>
          <w:p w14:paraId="28FA5A40" w14:textId="22CBCD58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-P2-X23</w:t>
            </w:r>
          </w:p>
        </w:tc>
        <w:tc>
          <w:tcPr>
            <w:tcW w:w="1531" w:type="dxa"/>
          </w:tcPr>
          <w:p w14:paraId="27650964" w14:textId="6B8A0878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+107-T03</w:t>
            </w:r>
          </w:p>
        </w:tc>
      </w:tr>
      <w:tr w:rsidR="007B73C9" w14:paraId="61C8593B" w14:textId="77777777">
        <w:trPr>
          <w:trHeight w:val="54"/>
          <w:jc w:val="center"/>
        </w:trPr>
        <w:tc>
          <w:tcPr>
            <w:tcW w:w="1531" w:type="dxa"/>
          </w:tcPr>
          <w:p w14:paraId="4FF6346F" w14:textId="77777777" w:rsidR="007B73C9" w:rsidRDefault="00316FA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+103-W</w:t>
            </w:r>
            <w:r w:rsidR="003647FB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33466D80" w14:textId="77777777" w:rsidR="007B73C9" w:rsidRDefault="00316FA0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3647FB">
              <w:rPr>
                <w:sz w:val="24"/>
                <w:lang w:val="hr-HR"/>
              </w:rPr>
              <w:t>1</w:t>
            </w:r>
            <w:r w:rsidR="006A0B55">
              <w:rPr>
                <w:sz w:val="24"/>
                <w:lang w:val="hr-HR"/>
              </w:rPr>
              <w:t>4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2FE3A5E9" w14:textId="77777777" w:rsidR="007B73C9" w:rsidRDefault="003647FB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+103-T01</w:t>
            </w:r>
          </w:p>
        </w:tc>
        <w:tc>
          <w:tcPr>
            <w:tcW w:w="1531" w:type="dxa"/>
            <w:tcBorders>
              <w:left w:val="nil"/>
            </w:tcBorders>
          </w:tcPr>
          <w:p w14:paraId="4B60B063" w14:textId="11F171C0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+107-W14</w:t>
            </w:r>
          </w:p>
        </w:tc>
        <w:tc>
          <w:tcPr>
            <w:tcW w:w="1531" w:type="dxa"/>
          </w:tcPr>
          <w:p w14:paraId="575BB083" w14:textId="2796E713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-P2-X24</w:t>
            </w:r>
          </w:p>
        </w:tc>
        <w:tc>
          <w:tcPr>
            <w:tcW w:w="1531" w:type="dxa"/>
          </w:tcPr>
          <w:p w14:paraId="738F76AA" w14:textId="410264A5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+107-T04</w:t>
            </w:r>
          </w:p>
        </w:tc>
      </w:tr>
      <w:tr w:rsidR="007B73C9" w14:paraId="0F8ECA48" w14:textId="77777777">
        <w:trPr>
          <w:trHeight w:val="54"/>
          <w:jc w:val="center"/>
        </w:trPr>
        <w:tc>
          <w:tcPr>
            <w:tcW w:w="1531" w:type="dxa"/>
          </w:tcPr>
          <w:p w14:paraId="5E1427D7" w14:textId="77777777" w:rsidR="007B73C9" w:rsidRDefault="003647FB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+104-W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4649432A" w14:textId="77777777" w:rsidR="007B73C9" w:rsidRDefault="003647FB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6A0B55">
              <w:rPr>
                <w:sz w:val="24"/>
                <w:lang w:val="hr-HR"/>
              </w:rPr>
              <w:t>15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03A276DB" w14:textId="77777777" w:rsidR="007B73C9" w:rsidRDefault="003647FB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+104-T01</w:t>
            </w:r>
          </w:p>
        </w:tc>
        <w:tc>
          <w:tcPr>
            <w:tcW w:w="1531" w:type="dxa"/>
            <w:tcBorders>
              <w:left w:val="nil"/>
            </w:tcBorders>
          </w:tcPr>
          <w:p w14:paraId="0AB665CF" w14:textId="5657FDA4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+101-W21</w:t>
            </w:r>
          </w:p>
        </w:tc>
        <w:tc>
          <w:tcPr>
            <w:tcW w:w="1531" w:type="dxa"/>
          </w:tcPr>
          <w:p w14:paraId="126C7D29" w14:textId="6FEB6AD0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-P2-X01</w:t>
            </w:r>
          </w:p>
        </w:tc>
        <w:tc>
          <w:tcPr>
            <w:tcW w:w="1531" w:type="dxa"/>
          </w:tcPr>
          <w:p w14:paraId="670A41E5" w14:textId="21975100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HPT1</w:t>
            </w:r>
          </w:p>
        </w:tc>
      </w:tr>
      <w:tr w:rsidR="007B73C9" w14:paraId="4ED82920" w14:textId="77777777">
        <w:trPr>
          <w:trHeight w:val="54"/>
          <w:jc w:val="center"/>
        </w:trPr>
        <w:tc>
          <w:tcPr>
            <w:tcW w:w="1531" w:type="dxa"/>
          </w:tcPr>
          <w:p w14:paraId="73F2E8B2" w14:textId="77ABAD8E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AB537D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-W</w:t>
            </w:r>
            <w:r w:rsidR="006A0B55">
              <w:rPr>
                <w:sz w:val="24"/>
                <w:lang w:val="hr-HR"/>
              </w:rPr>
              <w:t>1</w:t>
            </w:r>
            <w:r w:rsidR="00AB537D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48D5EBE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</w:t>
            </w:r>
            <w:r w:rsidR="006A0B55">
              <w:rPr>
                <w:sz w:val="24"/>
                <w:lang w:val="hr-HR"/>
              </w:rPr>
              <w:t>16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51C6C9EA" w14:textId="6B8CD1DE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AB537D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-T0</w:t>
            </w:r>
            <w:r w:rsidR="00AB537D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523CF22B" w14:textId="1D3010A2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+101-W22</w:t>
            </w:r>
          </w:p>
        </w:tc>
        <w:tc>
          <w:tcPr>
            <w:tcW w:w="1531" w:type="dxa"/>
          </w:tcPr>
          <w:p w14:paraId="07234580" w14:textId="628CF9BA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-P2-X02</w:t>
            </w:r>
          </w:p>
        </w:tc>
        <w:tc>
          <w:tcPr>
            <w:tcW w:w="1531" w:type="dxa"/>
          </w:tcPr>
          <w:p w14:paraId="6F2DE5DC" w14:textId="6FB066B8" w:rsidR="007B73C9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HPT2</w:t>
            </w:r>
          </w:p>
        </w:tc>
      </w:tr>
      <w:tr w:rsidR="007B73C9" w14:paraId="31712D30" w14:textId="77777777">
        <w:trPr>
          <w:trHeight w:val="54"/>
          <w:jc w:val="center"/>
        </w:trPr>
        <w:tc>
          <w:tcPr>
            <w:tcW w:w="1531" w:type="dxa"/>
          </w:tcPr>
          <w:p w14:paraId="55AE825F" w14:textId="2ECC1722" w:rsidR="007B73C9" w:rsidRDefault="003647FB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AB537D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-W</w:t>
            </w:r>
            <w:r w:rsidR="006A0B55">
              <w:rPr>
                <w:sz w:val="24"/>
                <w:lang w:val="hr-HR"/>
              </w:rPr>
              <w:t>11</w:t>
            </w:r>
          </w:p>
        </w:tc>
        <w:tc>
          <w:tcPr>
            <w:tcW w:w="1531" w:type="dxa"/>
          </w:tcPr>
          <w:p w14:paraId="22CC56DF" w14:textId="77777777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-P2-X17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142D731E" w14:textId="556062BC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AB537D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-T01</w:t>
            </w:r>
          </w:p>
        </w:tc>
        <w:tc>
          <w:tcPr>
            <w:tcW w:w="1531" w:type="dxa"/>
            <w:tcBorders>
              <w:left w:val="nil"/>
            </w:tcBorders>
          </w:tcPr>
          <w:p w14:paraId="2EA61207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340E5F00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265F4F47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</w:tr>
      <w:tr w:rsidR="007B73C9" w14:paraId="1C6A164F" w14:textId="77777777" w:rsidTr="00AB537D">
        <w:trPr>
          <w:trHeight w:val="54"/>
          <w:jc w:val="center"/>
        </w:trPr>
        <w:tc>
          <w:tcPr>
            <w:tcW w:w="1531" w:type="dxa"/>
          </w:tcPr>
          <w:p w14:paraId="5DDF4E79" w14:textId="2F78FA11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+106-W1</w:t>
            </w:r>
            <w:r w:rsidR="00AB537D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</w:tcPr>
          <w:p w14:paraId="5AD24F19" w14:textId="77777777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-P2-X18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51315570" w14:textId="62B86449" w:rsidR="007B73C9" w:rsidRDefault="006A0B55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</w:t>
            </w:r>
            <w:r w:rsidR="00AB537D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  <w:tcBorders>
              <w:left w:val="nil"/>
            </w:tcBorders>
          </w:tcPr>
          <w:p w14:paraId="6CA77DFB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7098ED48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35D3E0F6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</w:tr>
      <w:tr w:rsidR="00AB537D" w14:paraId="40174D08" w14:textId="77777777">
        <w:trPr>
          <w:trHeight w:val="54"/>
          <w:jc w:val="center"/>
        </w:trPr>
        <w:tc>
          <w:tcPr>
            <w:tcW w:w="1531" w:type="dxa"/>
          </w:tcPr>
          <w:p w14:paraId="109728B7" w14:textId="02EFAC86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+106-W13</w:t>
            </w:r>
          </w:p>
        </w:tc>
        <w:tc>
          <w:tcPr>
            <w:tcW w:w="1531" w:type="dxa"/>
          </w:tcPr>
          <w:p w14:paraId="1201B166" w14:textId="6388D6B5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-P2-X19</w:t>
            </w:r>
          </w:p>
        </w:tc>
        <w:tc>
          <w:tcPr>
            <w:tcW w:w="1531" w:type="dxa"/>
            <w:tcBorders>
              <w:bottom w:val="single" w:sz="12" w:space="0" w:color="auto"/>
              <w:right w:val="single" w:sz="12" w:space="0" w:color="auto"/>
            </w:tcBorders>
          </w:tcPr>
          <w:p w14:paraId="65FF6361" w14:textId="78A47A92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+106-T03</w:t>
            </w:r>
          </w:p>
        </w:tc>
        <w:tc>
          <w:tcPr>
            <w:tcW w:w="1531" w:type="dxa"/>
            <w:tcBorders>
              <w:left w:val="nil"/>
            </w:tcBorders>
          </w:tcPr>
          <w:p w14:paraId="11946B77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05EB64F0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328C0136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</w:tr>
      <w:tr w:rsidR="00AB537D" w14:paraId="2D3FF804" w14:textId="77777777">
        <w:trPr>
          <w:trHeight w:val="54"/>
          <w:jc w:val="center"/>
        </w:trPr>
        <w:tc>
          <w:tcPr>
            <w:tcW w:w="1531" w:type="dxa"/>
          </w:tcPr>
          <w:p w14:paraId="0E42DBCE" w14:textId="6A126D07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+106-W14</w:t>
            </w:r>
          </w:p>
        </w:tc>
        <w:tc>
          <w:tcPr>
            <w:tcW w:w="1531" w:type="dxa"/>
          </w:tcPr>
          <w:p w14:paraId="35F7188C" w14:textId="61DA1C50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-P2-X20</w:t>
            </w:r>
          </w:p>
        </w:tc>
        <w:tc>
          <w:tcPr>
            <w:tcW w:w="1531" w:type="dxa"/>
            <w:tcBorders>
              <w:bottom w:val="single" w:sz="12" w:space="0" w:color="auto"/>
              <w:right w:val="single" w:sz="12" w:space="0" w:color="auto"/>
            </w:tcBorders>
          </w:tcPr>
          <w:p w14:paraId="63757ADD" w14:textId="108FD410" w:rsidR="00AB537D" w:rsidRDefault="00AB537D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+106-T04</w:t>
            </w:r>
          </w:p>
        </w:tc>
        <w:tc>
          <w:tcPr>
            <w:tcW w:w="1531" w:type="dxa"/>
            <w:tcBorders>
              <w:left w:val="nil"/>
            </w:tcBorders>
          </w:tcPr>
          <w:p w14:paraId="2CF75F7B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2916BA71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67FB42D6" w14:textId="77777777" w:rsidR="00AB537D" w:rsidRDefault="00AB537D">
            <w:pPr>
              <w:jc w:val="center"/>
              <w:rPr>
                <w:sz w:val="24"/>
                <w:lang w:val="hr-HR"/>
              </w:rPr>
            </w:pPr>
          </w:p>
        </w:tc>
      </w:tr>
    </w:tbl>
    <w:p w14:paraId="2CE69F7B" w14:textId="77777777" w:rsidR="007B73C9" w:rsidRDefault="007B73C9">
      <w:pPr>
        <w:spacing w:before="120"/>
        <w:rPr>
          <w:sz w:val="24"/>
          <w:lang w:val="hr-HR"/>
        </w:rPr>
      </w:pPr>
    </w:p>
    <w:p w14:paraId="2680EFCD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Kabeli -W21 do -W26 izvedeni su polaganjem jednog četveroparičnog UTP kabela i jednog dvoparičnog telefonskog kabela tako da se koristi šest parica prema tablici:</w:t>
      </w:r>
    </w:p>
    <w:p w14:paraId="3B7C5534" w14:textId="77777777" w:rsidR="007B73C9" w:rsidRDefault="007B73C9">
      <w:pPr>
        <w:spacing w:before="120"/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418"/>
        <w:gridCol w:w="1418"/>
        <w:gridCol w:w="1418"/>
        <w:gridCol w:w="1135"/>
        <w:gridCol w:w="1729"/>
        <w:gridCol w:w="1985"/>
      </w:tblGrid>
      <w:tr w:rsidR="007B73C9" w14:paraId="0F8A42B5" w14:textId="77777777">
        <w:trPr>
          <w:jc w:val="center"/>
        </w:trPr>
        <w:tc>
          <w:tcPr>
            <w:tcW w:w="1418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BDD7B8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Vod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12" w:space="0" w:color="auto"/>
              <w:right w:val="single" w:sz="6" w:space="0" w:color="auto"/>
            </w:tcBorders>
          </w:tcPr>
          <w:p w14:paraId="6AD93A31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Priključnica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12" w:space="0" w:color="auto"/>
              <w:right w:val="single" w:sz="6" w:space="0" w:color="auto"/>
            </w:tcBorders>
          </w:tcPr>
          <w:p w14:paraId="2A9A5A9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Panel</w:t>
            </w:r>
          </w:p>
        </w:tc>
        <w:tc>
          <w:tcPr>
            <w:tcW w:w="1135" w:type="dxa"/>
            <w:tcBorders>
              <w:top w:val="single" w:sz="12" w:space="0" w:color="auto"/>
              <w:left w:val="nil"/>
              <w:bottom w:val="single" w:sz="12" w:space="0" w:color="auto"/>
              <w:right w:val="single" w:sz="6" w:space="0" w:color="auto"/>
            </w:tcBorders>
          </w:tcPr>
          <w:p w14:paraId="7E9154B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Kontakt</w:t>
            </w:r>
          </w:p>
        </w:tc>
        <w:tc>
          <w:tcPr>
            <w:tcW w:w="1729" w:type="dxa"/>
            <w:tcBorders>
              <w:top w:val="single" w:sz="12" w:space="0" w:color="auto"/>
              <w:left w:val="nil"/>
              <w:bottom w:val="single" w:sz="12" w:space="0" w:color="auto"/>
              <w:right w:val="single" w:sz="6" w:space="0" w:color="auto"/>
            </w:tcBorders>
          </w:tcPr>
          <w:p w14:paraId="286D2F0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vodiča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7FB2F5B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Boja vodiča</w:t>
            </w:r>
          </w:p>
        </w:tc>
      </w:tr>
      <w:tr w:rsidR="007B73C9" w14:paraId="74CE1273" w14:textId="77777777">
        <w:trPr>
          <w:jc w:val="center"/>
        </w:trPr>
        <w:tc>
          <w:tcPr>
            <w:tcW w:w="1418" w:type="dxa"/>
            <w:tcBorders>
              <w:top w:val="nil"/>
              <w:bottom w:val="nil"/>
              <w:right w:val="single" w:sz="6" w:space="0" w:color="auto"/>
            </w:tcBorders>
          </w:tcPr>
          <w:p w14:paraId="462DD4B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6746952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19D59C4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-X01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32D8AA08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3CFFB9C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GRWT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</w:tcBorders>
          </w:tcPr>
          <w:p w14:paraId="39866B4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zeleno-bijela</w:t>
            </w:r>
          </w:p>
        </w:tc>
      </w:tr>
      <w:tr w:rsidR="007B73C9" w14:paraId="19D50AD3" w14:textId="77777777">
        <w:trPr>
          <w:jc w:val="center"/>
        </w:trPr>
        <w:tc>
          <w:tcPr>
            <w:tcW w:w="1418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20A6C48F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38CF6250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6FB7207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7523DA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913F19B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6" w:space="0" w:color="auto"/>
            </w:tcBorders>
          </w:tcPr>
          <w:p w14:paraId="7D289B2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zelena</w:t>
            </w:r>
          </w:p>
        </w:tc>
      </w:tr>
      <w:tr w:rsidR="007B73C9" w14:paraId="65E7DDF4" w14:textId="77777777">
        <w:trPr>
          <w:jc w:val="center"/>
        </w:trPr>
        <w:tc>
          <w:tcPr>
            <w:tcW w:w="1418" w:type="dxa"/>
            <w:tcBorders>
              <w:top w:val="nil"/>
              <w:bottom w:val="nil"/>
              <w:right w:val="single" w:sz="6" w:space="0" w:color="auto"/>
            </w:tcBorders>
          </w:tcPr>
          <w:p w14:paraId="1D0D0A9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185CC0D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HPT2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395FAEF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-X02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26C8C51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7F3D475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ORWT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</w:tcBorders>
          </w:tcPr>
          <w:p w14:paraId="6CE69B7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narančasto-bijela</w:t>
            </w:r>
          </w:p>
        </w:tc>
      </w:tr>
      <w:tr w:rsidR="007B73C9" w14:paraId="7F55A944" w14:textId="77777777">
        <w:trPr>
          <w:jc w:val="center"/>
        </w:trPr>
        <w:tc>
          <w:tcPr>
            <w:tcW w:w="1418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0B3AC7DD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912242D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802C9B5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E010C28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93C277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6" w:space="0" w:color="auto"/>
            </w:tcBorders>
          </w:tcPr>
          <w:p w14:paraId="03C3886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narančasta</w:t>
            </w:r>
          </w:p>
        </w:tc>
      </w:tr>
      <w:tr w:rsidR="007B73C9" w14:paraId="2643ED4B" w14:textId="77777777">
        <w:trPr>
          <w:jc w:val="center"/>
        </w:trPr>
        <w:tc>
          <w:tcPr>
            <w:tcW w:w="1418" w:type="dxa"/>
            <w:tcBorders>
              <w:top w:val="nil"/>
              <w:right w:val="single" w:sz="6" w:space="0" w:color="auto"/>
            </w:tcBorders>
          </w:tcPr>
          <w:p w14:paraId="144B969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-W23</w:t>
            </w:r>
          </w:p>
        </w:tc>
        <w:tc>
          <w:tcPr>
            <w:tcW w:w="1418" w:type="dxa"/>
            <w:tcBorders>
              <w:top w:val="nil"/>
              <w:left w:val="nil"/>
              <w:right w:val="single" w:sz="6" w:space="0" w:color="auto"/>
            </w:tcBorders>
          </w:tcPr>
          <w:p w14:paraId="32DC95C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1418" w:type="dxa"/>
            <w:tcBorders>
              <w:top w:val="nil"/>
              <w:left w:val="nil"/>
              <w:right w:val="single" w:sz="6" w:space="0" w:color="auto"/>
            </w:tcBorders>
          </w:tcPr>
          <w:p w14:paraId="536B410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-X03</w:t>
            </w:r>
          </w:p>
        </w:tc>
        <w:tc>
          <w:tcPr>
            <w:tcW w:w="1135" w:type="dxa"/>
            <w:tcBorders>
              <w:top w:val="nil"/>
              <w:left w:val="nil"/>
              <w:right w:val="single" w:sz="6" w:space="0" w:color="auto"/>
            </w:tcBorders>
          </w:tcPr>
          <w:p w14:paraId="54AB3AF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right w:val="single" w:sz="6" w:space="0" w:color="auto"/>
            </w:tcBorders>
          </w:tcPr>
          <w:p w14:paraId="48019B6D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BLWT</w:t>
            </w:r>
          </w:p>
        </w:tc>
        <w:tc>
          <w:tcPr>
            <w:tcW w:w="1985" w:type="dxa"/>
            <w:tcBorders>
              <w:top w:val="nil"/>
              <w:left w:val="nil"/>
            </w:tcBorders>
          </w:tcPr>
          <w:p w14:paraId="00B476F3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plavo-bijela</w:t>
            </w:r>
          </w:p>
        </w:tc>
      </w:tr>
      <w:tr w:rsidR="007B73C9" w14:paraId="5D10EE59" w14:textId="77777777">
        <w:trPr>
          <w:jc w:val="center"/>
        </w:trPr>
        <w:tc>
          <w:tcPr>
            <w:tcW w:w="1418" w:type="dxa"/>
            <w:tcBorders>
              <w:bottom w:val="nil"/>
              <w:right w:val="single" w:sz="6" w:space="0" w:color="auto"/>
            </w:tcBorders>
          </w:tcPr>
          <w:p w14:paraId="16F325C0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left w:val="nil"/>
              <w:bottom w:val="nil"/>
              <w:right w:val="single" w:sz="6" w:space="0" w:color="auto"/>
            </w:tcBorders>
          </w:tcPr>
          <w:p w14:paraId="08FBEB04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left w:val="nil"/>
              <w:bottom w:val="nil"/>
              <w:right w:val="single" w:sz="6" w:space="0" w:color="auto"/>
            </w:tcBorders>
          </w:tcPr>
          <w:p w14:paraId="4373B362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left w:val="nil"/>
              <w:bottom w:val="nil"/>
              <w:right w:val="single" w:sz="6" w:space="0" w:color="auto"/>
            </w:tcBorders>
          </w:tcPr>
          <w:p w14:paraId="48B59E4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left w:val="nil"/>
              <w:bottom w:val="nil"/>
              <w:right w:val="single" w:sz="6" w:space="0" w:color="auto"/>
            </w:tcBorders>
          </w:tcPr>
          <w:p w14:paraId="7A8568D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BL</w:t>
            </w:r>
          </w:p>
        </w:tc>
        <w:tc>
          <w:tcPr>
            <w:tcW w:w="1985" w:type="dxa"/>
            <w:tcBorders>
              <w:left w:val="nil"/>
            </w:tcBorders>
          </w:tcPr>
          <w:p w14:paraId="6B13437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plava</w:t>
            </w:r>
          </w:p>
        </w:tc>
      </w:tr>
      <w:tr w:rsidR="007B73C9" w14:paraId="5694F799" w14:textId="77777777">
        <w:trPr>
          <w:jc w:val="center"/>
        </w:trPr>
        <w:tc>
          <w:tcPr>
            <w:tcW w:w="1418" w:type="dxa"/>
            <w:tcBorders>
              <w:top w:val="nil"/>
              <w:bottom w:val="nil"/>
              <w:right w:val="single" w:sz="6" w:space="0" w:color="auto"/>
            </w:tcBorders>
          </w:tcPr>
          <w:p w14:paraId="6D94A16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79FFBFE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63730891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-X04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4F1C8D4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156588A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BRWT</w:t>
            </w:r>
          </w:p>
        </w:tc>
        <w:tc>
          <w:tcPr>
            <w:tcW w:w="1985" w:type="dxa"/>
            <w:tcBorders>
              <w:left w:val="nil"/>
            </w:tcBorders>
          </w:tcPr>
          <w:p w14:paraId="73386C0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smeđe-bijela</w:t>
            </w:r>
          </w:p>
        </w:tc>
      </w:tr>
      <w:tr w:rsidR="007B73C9" w14:paraId="70D18A5A" w14:textId="77777777">
        <w:trPr>
          <w:jc w:val="center"/>
        </w:trPr>
        <w:tc>
          <w:tcPr>
            <w:tcW w:w="141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EB851F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55EB641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1D8293BD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56A6F03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4F318627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BR</w:t>
            </w:r>
          </w:p>
        </w:tc>
        <w:tc>
          <w:tcPr>
            <w:tcW w:w="1985" w:type="dxa"/>
            <w:tcBorders>
              <w:left w:val="nil"/>
            </w:tcBorders>
          </w:tcPr>
          <w:p w14:paraId="39F46B9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smeđa</w:t>
            </w:r>
          </w:p>
        </w:tc>
      </w:tr>
      <w:tr w:rsidR="007B73C9" w14:paraId="5EF4623C" w14:textId="77777777">
        <w:trPr>
          <w:jc w:val="center"/>
        </w:trPr>
        <w:tc>
          <w:tcPr>
            <w:tcW w:w="1418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31B5858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BCF3B1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819E48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1460D15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614C6074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WT</w:t>
            </w:r>
          </w:p>
        </w:tc>
        <w:tc>
          <w:tcPr>
            <w:tcW w:w="1985" w:type="dxa"/>
            <w:tcBorders>
              <w:left w:val="nil"/>
            </w:tcBorders>
          </w:tcPr>
          <w:p w14:paraId="4A1D3E8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bijela</w:t>
            </w:r>
          </w:p>
        </w:tc>
      </w:tr>
      <w:tr w:rsidR="007B73C9" w14:paraId="1887B5D3" w14:textId="77777777">
        <w:trPr>
          <w:jc w:val="center"/>
        </w:trPr>
        <w:tc>
          <w:tcPr>
            <w:tcW w:w="1418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6069838B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AE84CFA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CDDF8B9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A9BAC3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12BBAF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RD</w:t>
            </w:r>
          </w:p>
        </w:tc>
        <w:tc>
          <w:tcPr>
            <w:tcW w:w="1985" w:type="dxa"/>
            <w:tcBorders>
              <w:left w:val="nil"/>
            </w:tcBorders>
          </w:tcPr>
          <w:p w14:paraId="45B053B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crvena</w:t>
            </w:r>
          </w:p>
        </w:tc>
      </w:tr>
      <w:tr w:rsidR="007B73C9" w14:paraId="30E83274" w14:textId="77777777">
        <w:trPr>
          <w:jc w:val="center"/>
        </w:trPr>
        <w:tc>
          <w:tcPr>
            <w:tcW w:w="1418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2957112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6A0B55">
              <w:rPr>
                <w:sz w:val="24"/>
                <w:lang w:val="hr-HR"/>
              </w:rPr>
              <w:t>1</w:t>
            </w:r>
            <w:r>
              <w:rPr>
                <w:sz w:val="24"/>
                <w:lang w:val="hr-HR"/>
              </w:rPr>
              <w:t>-W26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0C3AEE07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rezerva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BCA2DA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</w:t>
            </w:r>
            <w:r w:rsidR="006A0B55">
              <w:rPr>
                <w:sz w:val="24"/>
                <w:lang w:val="hr-HR"/>
              </w:rPr>
              <w:t>2</w:t>
            </w:r>
            <w:r>
              <w:rPr>
                <w:sz w:val="24"/>
                <w:lang w:val="hr-HR"/>
              </w:rPr>
              <w:t>-X06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26453DF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3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4967540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YL</w:t>
            </w:r>
          </w:p>
        </w:tc>
        <w:tc>
          <w:tcPr>
            <w:tcW w:w="1985" w:type="dxa"/>
            <w:tcBorders>
              <w:left w:val="nil"/>
            </w:tcBorders>
          </w:tcPr>
          <w:p w14:paraId="1C101AFE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žuta</w:t>
            </w:r>
          </w:p>
        </w:tc>
      </w:tr>
      <w:tr w:rsidR="007B73C9" w14:paraId="2D2A674E" w14:textId="77777777">
        <w:trPr>
          <w:jc w:val="center"/>
        </w:trPr>
        <w:tc>
          <w:tcPr>
            <w:tcW w:w="1418" w:type="dxa"/>
            <w:tcBorders>
              <w:top w:val="nil"/>
              <w:bottom w:val="single" w:sz="12" w:space="0" w:color="auto"/>
              <w:right w:val="single" w:sz="6" w:space="0" w:color="auto"/>
            </w:tcBorders>
          </w:tcPr>
          <w:p w14:paraId="56E45E1C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</w:tcPr>
          <w:p w14:paraId="11FB4D70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</w:tcPr>
          <w:p w14:paraId="70D67F6D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135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</w:tcPr>
          <w:p w14:paraId="6FE36C36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4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12" w:space="0" w:color="auto"/>
              <w:right w:val="single" w:sz="6" w:space="0" w:color="auto"/>
            </w:tcBorders>
          </w:tcPr>
          <w:p w14:paraId="02BB37F3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BL</w:t>
            </w:r>
          </w:p>
        </w:tc>
        <w:tc>
          <w:tcPr>
            <w:tcW w:w="1985" w:type="dxa"/>
            <w:tcBorders>
              <w:left w:val="nil"/>
            </w:tcBorders>
          </w:tcPr>
          <w:p w14:paraId="635E2125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crna</w:t>
            </w:r>
          </w:p>
        </w:tc>
      </w:tr>
    </w:tbl>
    <w:p w14:paraId="567BC214" w14:textId="77777777" w:rsidR="0066768E" w:rsidRDefault="0066768E" w:rsidP="0066768E">
      <w:pPr>
        <w:rPr>
          <w:b/>
          <w:bCs/>
          <w:sz w:val="24"/>
          <w:szCs w:val="24"/>
        </w:rPr>
      </w:pPr>
    </w:p>
    <w:p w14:paraId="508D2087" w14:textId="77777777" w:rsidR="0066768E" w:rsidRDefault="0066768E" w:rsidP="0066768E">
      <w:pPr>
        <w:rPr>
          <w:b/>
          <w:bCs/>
          <w:sz w:val="24"/>
          <w:szCs w:val="24"/>
        </w:rPr>
      </w:pPr>
    </w:p>
    <w:p w14:paraId="2F510B7F" w14:textId="77777777" w:rsidR="0066768E" w:rsidRDefault="0066768E" w:rsidP="0066768E">
      <w:pPr>
        <w:rPr>
          <w:b/>
          <w:bCs/>
          <w:sz w:val="24"/>
          <w:szCs w:val="24"/>
        </w:rPr>
      </w:pPr>
    </w:p>
    <w:p w14:paraId="629460FD" w14:textId="77777777" w:rsidR="0066768E" w:rsidRDefault="0066768E" w:rsidP="0066768E">
      <w:pPr>
        <w:rPr>
          <w:b/>
          <w:bCs/>
          <w:sz w:val="24"/>
          <w:szCs w:val="24"/>
        </w:rPr>
      </w:pPr>
    </w:p>
    <w:p w14:paraId="1B471C3F" w14:textId="77777777" w:rsidR="0066768E" w:rsidRDefault="0066768E" w:rsidP="0066768E">
      <w:pPr>
        <w:rPr>
          <w:b/>
          <w:bCs/>
          <w:sz w:val="24"/>
          <w:szCs w:val="24"/>
        </w:rPr>
      </w:pPr>
    </w:p>
    <w:p w14:paraId="0BCABCC5" w14:textId="77777777" w:rsidR="0066768E" w:rsidRDefault="0066768E" w:rsidP="0066768E">
      <w:pPr>
        <w:rPr>
          <w:b/>
          <w:bCs/>
          <w:sz w:val="24"/>
          <w:szCs w:val="24"/>
        </w:rPr>
      </w:pPr>
    </w:p>
    <w:p w14:paraId="6FAF95DB" w14:textId="77777777" w:rsidR="0066768E" w:rsidRDefault="0066768E" w:rsidP="0066768E">
      <w:pPr>
        <w:rPr>
          <w:b/>
          <w:bCs/>
          <w:sz w:val="24"/>
          <w:szCs w:val="24"/>
        </w:rPr>
      </w:pPr>
    </w:p>
    <w:p w14:paraId="44617835" w14:textId="77777777" w:rsidR="0066768E" w:rsidRDefault="0066768E" w:rsidP="0066768E">
      <w:pPr>
        <w:rPr>
          <w:b/>
          <w:bCs/>
          <w:sz w:val="24"/>
          <w:szCs w:val="24"/>
        </w:rPr>
      </w:pPr>
    </w:p>
    <w:p w14:paraId="36E4F59F" w14:textId="77777777" w:rsidR="0066768E" w:rsidRDefault="0066768E" w:rsidP="0066768E">
      <w:pPr>
        <w:rPr>
          <w:b/>
          <w:bCs/>
          <w:sz w:val="24"/>
          <w:szCs w:val="24"/>
        </w:rPr>
      </w:pPr>
    </w:p>
    <w:p w14:paraId="576B6C20" w14:textId="49BD83A5" w:rsidR="007F26DA" w:rsidRPr="0066768E" w:rsidRDefault="007F26DA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19" w:name="_Toc73291516"/>
      <w:r w:rsidRPr="0066768E">
        <w:rPr>
          <w:b/>
          <w:bCs/>
          <w:sz w:val="24"/>
          <w:szCs w:val="24"/>
        </w:rPr>
        <w:lastRenderedPageBreak/>
        <w:t>Dispozicijski nacrt priključnica:</w:t>
      </w:r>
      <w:bookmarkEnd w:id="19"/>
    </w:p>
    <w:p w14:paraId="750890EE" w14:textId="28444D8E" w:rsidR="007F26DA" w:rsidRDefault="00954235" w:rsidP="007F26DA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F601BFF" wp14:editId="69A4EBC1">
            <wp:extent cx="6120130" cy="7943850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7D71" w14:textId="01102FDE" w:rsidR="007B73C9" w:rsidRDefault="007B73C9">
      <w:pPr>
        <w:spacing w:before="120"/>
        <w:rPr>
          <w:sz w:val="24"/>
          <w:lang w:val="hr-HR"/>
        </w:rPr>
        <w:sectPr w:rsidR="007B73C9">
          <w:headerReference w:type="default" r:id="rId20"/>
          <w:pgSz w:w="11907" w:h="16840"/>
          <w:pgMar w:top="1418" w:right="851" w:bottom="851" w:left="1418" w:header="567" w:footer="567" w:gutter="0"/>
          <w:cols w:space="720"/>
        </w:sectPr>
      </w:pPr>
    </w:p>
    <w:p w14:paraId="1A9928EA" w14:textId="77777777" w:rsidR="007B73C9" w:rsidRDefault="007B73C9">
      <w:pPr>
        <w:spacing w:before="120"/>
        <w:rPr>
          <w:sz w:val="24"/>
          <w:lang w:val="hr-HR"/>
        </w:rPr>
      </w:pPr>
    </w:p>
    <w:p w14:paraId="00C34957" w14:textId="21F37D8E" w:rsidR="007B73C9" w:rsidRPr="00D240E2" w:rsidRDefault="007B73C9" w:rsidP="00AB6DCA">
      <w:pPr>
        <w:pStyle w:val="stil"/>
        <w:outlineLvl w:val="0"/>
      </w:pPr>
      <w:bookmarkStart w:id="20" w:name="_Toc73291517"/>
      <w:r w:rsidRPr="00D240E2">
        <w:t>OPREMA MREŽE</w:t>
      </w:r>
      <w:bookmarkEnd w:id="20"/>
    </w:p>
    <w:p w14:paraId="5EE14826" w14:textId="2FFF712B" w:rsidR="007B73C9" w:rsidRDefault="007B73C9">
      <w:pPr>
        <w:rPr>
          <w:sz w:val="24"/>
          <w:lang w:val="hr-HR"/>
        </w:rPr>
      </w:pPr>
    </w:p>
    <w:p w14:paraId="0399C6D5" w14:textId="230B60E9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1" w:name="_Toc73291518"/>
      <w:r w:rsidRPr="0066768E">
        <w:rPr>
          <w:b/>
          <w:bCs/>
          <w:sz w:val="24"/>
          <w:szCs w:val="24"/>
        </w:rPr>
        <w:t>Popis opreme čvorišta računalne mreže:</w:t>
      </w:r>
      <w:bookmarkEnd w:id="21"/>
    </w:p>
    <w:p w14:paraId="3D6D7CF8" w14:textId="77777777" w:rsidR="007B73C9" w:rsidRDefault="007B73C9">
      <w:pPr>
        <w:rPr>
          <w:sz w:val="24"/>
          <w:lang w:val="hr-HR"/>
        </w:rPr>
      </w:pPr>
    </w:p>
    <w:tbl>
      <w:tblPr>
        <w:tblW w:w="0" w:type="auto"/>
        <w:tblInd w:w="10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276"/>
        <w:gridCol w:w="6520"/>
      </w:tblGrid>
      <w:tr w:rsidR="007B73C9" w14:paraId="6E1E1043" w14:textId="77777777"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14:paraId="2C601AA6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</w:tcPr>
          <w:p w14:paraId="7DEB2300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6520" w:type="dxa"/>
            <w:tcBorders>
              <w:top w:val="single" w:sz="12" w:space="0" w:color="auto"/>
              <w:bottom w:val="single" w:sz="12" w:space="0" w:color="auto"/>
            </w:tcBorders>
          </w:tcPr>
          <w:p w14:paraId="40AAA8E4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Opis</w:t>
            </w:r>
          </w:p>
        </w:tc>
      </w:tr>
      <w:tr w:rsidR="007B73C9" w14:paraId="2B8AA8F3" w14:textId="77777777">
        <w:tc>
          <w:tcPr>
            <w:tcW w:w="1843" w:type="dxa"/>
            <w:tcBorders>
              <w:top w:val="nil"/>
            </w:tcBorders>
          </w:tcPr>
          <w:p w14:paraId="1262C797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+TC1</w:t>
            </w:r>
          </w:p>
        </w:tc>
        <w:tc>
          <w:tcPr>
            <w:tcW w:w="1276" w:type="dxa"/>
            <w:tcBorders>
              <w:top w:val="nil"/>
            </w:tcBorders>
          </w:tcPr>
          <w:p w14:paraId="728F9909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TC1</w:t>
            </w:r>
          </w:p>
        </w:tc>
        <w:tc>
          <w:tcPr>
            <w:tcW w:w="6520" w:type="dxa"/>
            <w:tcBorders>
              <w:top w:val="nil"/>
            </w:tcBorders>
          </w:tcPr>
          <w:p w14:paraId="09EEDC6B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Glavni prespojni ormar lokalne mreže, nosač UNICOM 7U s poklopcem 1U 1 kom</w:t>
            </w:r>
          </w:p>
        </w:tc>
      </w:tr>
      <w:tr w:rsidR="007B73C9" w14:paraId="3AEA54D0" w14:textId="77777777">
        <w:tc>
          <w:tcPr>
            <w:tcW w:w="1843" w:type="dxa"/>
          </w:tcPr>
          <w:p w14:paraId="01802EF9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+TC1+B1-E1</w:t>
            </w:r>
          </w:p>
        </w:tc>
        <w:tc>
          <w:tcPr>
            <w:tcW w:w="1276" w:type="dxa"/>
          </w:tcPr>
          <w:p w14:paraId="2D96BEE1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</w:t>
            </w:r>
          </w:p>
        </w:tc>
        <w:tc>
          <w:tcPr>
            <w:tcW w:w="6520" w:type="dxa"/>
          </w:tcPr>
          <w:p w14:paraId="0B258EF7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Zvjezdište (HUB) 1 (E1), smješten u prvom redu od vrha ormara sprijeda (B1), COMPEX TP1016C-220V</w:t>
            </w:r>
          </w:p>
        </w:tc>
      </w:tr>
      <w:tr w:rsidR="007B73C9" w14:paraId="216FD90D" w14:textId="77777777">
        <w:tc>
          <w:tcPr>
            <w:tcW w:w="1843" w:type="dxa"/>
          </w:tcPr>
          <w:p w14:paraId="4AC47ECD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+TC1+B3-P1</w:t>
            </w:r>
          </w:p>
        </w:tc>
        <w:tc>
          <w:tcPr>
            <w:tcW w:w="1276" w:type="dxa"/>
          </w:tcPr>
          <w:p w14:paraId="6F414859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</w:t>
            </w:r>
          </w:p>
        </w:tc>
        <w:tc>
          <w:tcPr>
            <w:tcW w:w="6520" w:type="dxa"/>
          </w:tcPr>
          <w:p w14:paraId="36818248" w14:textId="77777777" w:rsidR="007B73C9" w:rsidRDefault="007B73C9">
            <w:pPr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Prespojni panel 1 (P1), u petom redu od vrha ormara sprijeda (B5), EXTENDING ET-AP-16A</w:t>
            </w:r>
          </w:p>
        </w:tc>
      </w:tr>
    </w:tbl>
    <w:p w14:paraId="52FAF94E" w14:textId="72DB75D9" w:rsidR="00D240E2" w:rsidRDefault="00D240E2" w:rsidP="0066768E">
      <w:pPr>
        <w:pStyle w:val="ListParagraph"/>
        <w:rPr>
          <w:b/>
          <w:bCs/>
          <w:sz w:val="24"/>
          <w:szCs w:val="24"/>
        </w:rPr>
      </w:pPr>
    </w:p>
    <w:p w14:paraId="6844FAF1" w14:textId="77777777" w:rsidR="0066768E" w:rsidRPr="0066768E" w:rsidRDefault="0066768E" w:rsidP="0066768E">
      <w:pPr>
        <w:pStyle w:val="ListParagraph"/>
        <w:rPr>
          <w:b/>
          <w:bCs/>
          <w:sz w:val="24"/>
          <w:szCs w:val="24"/>
        </w:rPr>
      </w:pPr>
    </w:p>
    <w:p w14:paraId="5BA8D04E" w14:textId="62FF87BF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2" w:name="_Toc73291519"/>
      <w:r w:rsidRPr="0066768E">
        <w:rPr>
          <w:b/>
          <w:bCs/>
          <w:sz w:val="24"/>
          <w:szCs w:val="24"/>
        </w:rPr>
        <w:t>Dispozicijski nacrt opreme čvorišta računalne mreže:</w:t>
      </w:r>
      <w:bookmarkEnd w:id="22"/>
    </w:p>
    <w:p w14:paraId="764C1C32" w14:textId="77777777" w:rsidR="007B73C9" w:rsidRDefault="007B73C9">
      <w:pPr>
        <w:rPr>
          <w:sz w:val="24"/>
          <w:lang w:val="hr-HR"/>
        </w:rPr>
      </w:pPr>
    </w:p>
    <w:p w14:paraId="60E29E87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Priključnice na opremi čvorišta označene su prema slijedećem nacrtu:</w:t>
      </w:r>
    </w:p>
    <w:p w14:paraId="70E87E53" w14:textId="4AA0CE49" w:rsidR="007B73C9" w:rsidRDefault="007B73C9">
      <w:pPr>
        <w:rPr>
          <w:sz w:val="16"/>
          <w:lang w:val="hr-HR"/>
        </w:rPr>
      </w:pPr>
    </w:p>
    <w:p w14:paraId="22433BD4" w14:textId="2AE41878" w:rsidR="007B73C9" w:rsidRDefault="008D498F">
      <w:pPr>
        <w:spacing w:before="120"/>
        <w:jc w:val="center"/>
        <w:rPr>
          <w:sz w:val="24"/>
          <w:lang w:val="hr-HR"/>
        </w:rPr>
      </w:pPr>
      <w:r>
        <w:rPr>
          <w:noProof/>
          <w:sz w:val="16"/>
          <w:lang w:val="hr-H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5964CB" wp14:editId="3F58F36A">
                <wp:simplePos x="0" y="0"/>
                <wp:positionH relativeFrom="column">
                  <wp:posOffset>-204442</wp:posOffset>
                </wp:positionH>
                <wp:positionV relativeFrom="paragraph">
                  <wp:posOffset>66333</wp:posOffset>
                </wp:positionV>
                <wp:extent cx="6477000" cy="1016759"/>
                <wp:effectExtent l="0" t="0" r="19050" b="1206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0167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7FF41" id="Rectangle 84" o:spid="_x0000_s1026" style="position:absolute;margin-left:-16.1pt;margin-top:5.2pt;width:510pt;height:8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" fillcolor="white [3201]" strokecolor="black [3200]" strokeweight="1pt"/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EF654A" wp14:editId="527EEDD7">
                <wp:simplePos x="0" y="0"/>
                <wp:positionH relativeFrom="column">
                  <wp:posOffset>5662295</wp:posOffset>
                </wp:positionH>
                <wp:positionV relativeFrom="paragraph">
                  <wp:posOffset>225425</wp:posOffset>
                </wp:positionV>
                <wp:extent cx="485775" cy="266700"/>
                <wp:effectExtent l="0" t="0" r="28575" b="1905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1908F" w14:textId="109554FF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F654A" id="Text Box 96" o:spid="_x0000_s1031" type="#_x0000_t202" style="position:absolute;left:0;text-align:left;margin-left:445.85pt;margin-top:17.75pt;width:38.25pt;height:2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" fillcolor="white [3201]" strokeweight=".5pt">
                <v:textbox>
                  <w:txbxContent>
                    <w:p w14:paraId="0F71908F" w14:textId="109554FF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X12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8029E2F" wp14:editId="6A77441E">
                <wp:simplePos x="0" y="0"/>
                <wp:positionH relativeFrom="column">
                  <wp:posOffset>5147945</wp:posOffset>
                </wp:positionH>
                <wp:positionV relativeFrom="paragraph">
                  <wp:posOffset>225425</wp:posOffset>
                </wp:positionV>
                <wp:extent cx="466725" cy="257175"/>
                <wp:effectExtent l="0" t="0" r="28575" b="285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27C80" w14:textId="5D1CE243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29E2F" id="Text Box 95" o:spid="_x0000_s1032" type="#_x0000_t202" style="position:absolute;left:0;text-align:left;margin-left:405.35pt;margin-top:17.75pt;width:36.75pt;height:20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" fillcolor="white [3201]" strokeweight=".5pt">
                <v:textbox>
                  <w:txbxContent>
                    <w:p w14:paraId="04027C80" w14:textId="5D1CE243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X11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548E8A" wp14:editId="7C7D2C21">
                <wp:simplePos x="0" y="0"/>
                <wp:positionH relativeFrom="column">
                  <wp:posOffset>4595495</wp:posOffset>
                </wp:positionH>
                <wp:positionV relativeFrom="paragraph">
                  <wp:posOffset>225425</wp:posOffset>
                </wp:positionV>
                <wp:extent cx="476250" cy="257175"/>
                <wp:effectExtent l="0" t="0" r="19050" b="2857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29A08" w14:textId="28104DD5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48E8A" id="Text Box 94" o:spid="_x0000_s1033" type="#_x0000_t202" style="position:absolute;left:0;text-align:left;margin-left:361.85pt;margin-top:17.75pt;width:37.5pt;height:20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" fillcolor="white [3201]" strokeweight=".5pt">
                <v:textbox>
                  <w:txbxContent>
                    <w:p w14:paraId="1A329A08" w14:textId="28104DD5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X10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05059B8" wp14:editId="6912EA24">
                <wp:simplePos x="0" y="0"/>
                <wp:positionH relativeFrom="column">
                  <wp:posOffset>4071620</wp:posOffset>
                </wp:positionH>
                <wp:positionV relativeFrom="paragraph">
                  <wp:posOffset>215900</wp:posOffset>
                </wp:positionV>
                <wp:extent cx="457200" cy="276225"/>
                <wp:effectExtent l="0" t="0" r="19050" b="2857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3D931" w14:textId="66FA4595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059B8" id="Text Box 93" o:spid="_x0000_s1034" type="#_x0000_t202" style="position:absolute;left:0;text-align:left;margin-left:320.6pt;margin-top:17pt;width:36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" fillcolor="white [3201]" strokeweight=".5pt">
                <v:textbox>
                  <w:txbxContent>
                    <w:p w14:paraId="49A3D931" w14:textId="66FA4595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X09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073CF7" wp14:editId="15AD6689">
                <wp:simplePos x="0" y="0"/>
                <wp:positionH relativeFrom="column">
                  <wp:posOffset>3547745</wp:posOffset>
                </wp:positionH>
                <wp:positionV relativeFrom="paragraph">
                  <wp:posOffset>225425</wp:posOffset>
                </wp:positionV>
                <wp:extent cx="476250" cy="266700"/>
                <wp:effectExtent l="0" t="0" r="19050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D5C3A" w14:textId="72109CE4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73CF7" id="Text Box 92" o:spid="_x0000_s1035" type="#_x0000_t202" style="position:absolute;left:0;text-align:left;margin-left:279.35pt;margin-top:17.75pt;width:37.5pt;height:21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" fillcolor="white [3201]" strokeweight=".5pt">
                <v:textbox>
                  <w:txbxContent>
                    <w:p w14:paraId="555D5C3A" w14:textId="72109CE4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X08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F51B91" wp14:editId="3843481F">
                <wp:simplePos x="0" y="0"/>
                <wp:positionH relativeFrom="column">
                  <wp:posOffset>3014345</wp:posOffset>
                </wp:positionH>
                <wp:positionV relativeFrom="paragraph">
                  <wp:posOffset>215900</wp:posOffset>
                </wp:positionV>
                <wp:extent cx="476250" cy="266700"/>
                <wp:effectExtent l="0" t="0" r="19050" b="1905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7D471" w14:textId="15422FBD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51B91" id="Text Box 91" o:spid="_x0000_s1036" type="#_x0000_t202" style="position:absolute;left:0;text-align:left;margin-left:237.35pt;margin-top:17pt;width:37.5pt;height:21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" fillcolor="white [3201]" strokeweight=".5pt">
                <v:textbox>
                  <w:txbxContent>
                    <w:p w14:paraId="6747D471" w14:textId="15422FBD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X07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2A6ED7" wp14:editId="0832A981">
                <wp:simplePos x="0" y="0"/>
                <wp:positionH relativeFrom="column">
                  <wp:posOffset>2499995</wp:posOffset>
                </wp:positionH>
                <wp:positionV relativeFrom="paragraph">
                  <wp:posOffset>215900</wp:posOffset>
                </wp:positionV>
                <wp:extent cx="438150" cy="266700"/>
                <wp:effectExtent l="0" t="0" r="19050" b="190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A019" w14:textId="63424FF3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A6ED7" id="Text Box 90" o:spid="_x0000_s1037" type="#_x0000_t202" style="position:absolute;left:0;text-align:left;margin-left:196.85pt;margin-top:17pt;width:34.5pt;height:2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" fillcolor="white [3201]" strokeweight=".5pt">
                <v:textbox>
                  <w:txbxContent>
                    <w:p w14:paraId="7D3CA019" w14:textId="63424FF3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X06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88A46F" wp14:editId="1A9D5DFB">
                <wp:simplePos x="0" y="0"/>
                <wp:positionH relativeFrom="column">
                  <wp:posOffset>1995170</wp:posOffset>
                </wp:positionH>
                <wp:positionV relativeFrom="paragraph">
                  <wp:posOffset>215900</wp:posOffset>
                </wp:positionV>
                <wp:extent cx="438150" cy="266700"/>
                <wp:effectExtent l="0" t="0" r="19050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6709" w14:textId="5A4EB530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8A46F" id="Text Box 89" o:spid="_x0000_s1038" type="#_x0000_t202" style="position:absolute;left:0;text-align:left;margin-left:157.1pt;margin-top:17pt;width:34.5pt;height:2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" fillcolor="white [3201]" strokeweight=".5pt">
                <v:textbox>
                  <w:txbxContent>
                    <w:p w14:paraId="0D0E6709" w14:textId="5A4EB530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X05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EBE03E" wp14:editId="222B2ECB">
                <wp:simplePos x="0" y="0"/>
                <wp:positionH relativeFrom="column">
                  <wp:posOffset>1499870</wp:posOffset>
                </wp:positionH>
                <wp:positionV relativeFrom="paragraph">
                  <wp:posOffset>215900</wp:posOffset>
                </wp:positionV>
                <wp:extent cx="438150" cy="266700"/>
                <wp:effectExtent l="0" t="0" r="1905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90F42" w14:textId="16DF9C6C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E03E" id="Text Box 88" o:spid="_x0000_s1039" type="#_x0000_t202" style="position:absolute;left:0;text-align:left;margin-left:118.1pt;margin-top:17pt;width:34.5pt;height:2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" fillcolor="white [3201]" strokeweight=".5pt">
                <v:textbox>
                  <w:txbxContent>
                    <w:p w14:paraId="76190F42" w14:textId="16DF9C6C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X04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1066FE" wp14:editId="6DAED598">
                <wp:simplePos x="0" y="0"/>
                <wp:positionH relativeFrom="column">
                  <wp:posOffset>985520</wp:posOffset>
                </wp:positionH>
                <wp:positionV relativeFrom="paragraph">
                  <wp:posOffset>215900</wp:posOffset>
                </wp:positionV>
                <wp:extent cx="457200" cy="266700"/>
                <wp:effectExtent l="0" t="0" r="19050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93B4E" w14:textId="30E8E3EF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066FE" id="Text Box 87" o:spid="_x0000_s1040" type="#_x0000_t202" style="position:absolute;left:0;text-align:left;margin-left:77.6pt;margin-top:17pt;width:36pt;height:21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" fillcolor="white [3201]" strokeweight=".5pt">
                <v:textbox>
                  <w:txbxContent>
                    <w:p w14:paraId="1FD93B4E" w14:textId="30E8E3EF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X03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DBF82E" wp14:editId="67451CBB">
                <wp:simplePos x="0" y="0"/>
                <wp:positionH relativeFrom="column">
                  <wp:posOffset>471170</wp:posOffset>
                </wp:positionH>
                <wp:positionV relativeFrom="paragraph">
                  <wp:posOffset>215900</wp:posOffset>
                </wp:positionV>
                <wp:extent cx="457200" cy="266700"/>
                <wp:effectExtent l="0" t="0" r="19050" b="190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51ACE1" w14:textId="7906E6F5" w:rsidR="00884C7F" w:rsidRPr="00884C7F" w:rsidRDefault="00884C7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BF82E" id="Text Box 86" o:spid="_x0000_s1041" type="#_x0000_t202" style="position:absolute;left:0;text-align:left;margin-left:37.1pt;margin-top:17pt;width:36pt;height:2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" fillcolor="white [3201]" strokeweight=".5pt">
                <v:textbox>
                  <w:txbxContent>
                    <w:p w14:paraId="5A51ACE1" w14:textId="7906E6F5" w:rsidR="00884C7F" w:rsidRPr="00884C7F" w:rsidRDefault="00884C7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X02</w:t>
                      </w:r>
                    </w:p>
                  </w:txbxContent>
                </v:textbox>
              </v:shape>
            </w:pict>
          </mc:Fallback>
        </mc:AlternateContent>
      </w:r>
      <w:r w:rsidR="00884C7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F3B827" wp14:editId="616C1D27">
                <wp:simplePos x="0" y="0"/>
                <wp:positionH relativeFrom="column">
                  <wp:posOffset>-33655</wp:posOffset>
                </wp:positionH>
                <wp:positionV relativeFrom="paragraph">
                  <wp:posOffset>215900</wp:posOffset>
                </wp:positionV>
                <wp:extent cx="457200" cy="266700"/>
                <wp:effectExtent l="0" t="0" r="19050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742A9" w14:textId="47D9294B" w:rsidR="00884C7F" w:rsidRPr="00884C7F" w:rsidRDefault="00884C7F" w:rsidP="00884C7F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3B827" id="Rectangle 85" o:spid="_x0000_s1042" style="position:absolute;left:0;text-align:left;margin-left:-2.65pt;margin-top:17pt;width:36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" fillcolor="white [3201]" strokecolor="black [3200]" strokeweight="1pt">
                <v:textbox>
                  <w:txbxContent>
                    <w:p w14:paraId="75E742A9" w14:textId="47D9294B" w:rsidR="00884C7F" w:rsidRPr="00884C7F" w:rsidRDefault="00884C7F" w:rsidP="00884C7F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X01</w:t>
                      </w:r>
                    </w:p>
                  </w:txbxContent>
                </v:textbox>
              </v:rect>
            </w:pict>
          </mc:Fallback>
        </mc:AlternateContent>
      </w:r>
    </w:p>
    <w:p w14:paraId="27E58238" w14:textId="0ACABE44" w:rsidR="00884C7F" w:rsidRDefault="00884C7F">
      <w:pPr>
        <w:spacing w:before="120"/>
        <w:jc w:val="center"/>
        <w:rPr>
          <w:sz w:val="24"/>
          <w:lang w:val="hr-HR"/>
        </w:rPr>
      </w:pPr>
    </w:p>
    <w:p w14:paraId="56C88750" w14:textId="72AC83CC" w:rsidR="00884C7F" w:rsidRDefault="008D498F">
      <w:pPr>
        <w:spacing w:before="120"/>
        <w:jc w:val="center"/>
        <w:rPr>
          <w:sz w:val="24"/>
          <w:lang w:val="hr-HR"/>
        </w:rPr>
      </w:pPr>
      <w:r w:rsidRPr="008D498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B8AB6F3" wp14:editId="23041B1D">
                <wp:simplePos x="0" y="0"/>
                <wp:positionH relativeFrom="column">
                  <wp:posOffset>-82550</wp:posOffset>
                </wp:positionH>
                <wp:positionV relativeFrom="paragraph">
                  <wp:posOffset>95885</wp:posOffset>
                </wp:positionV>
                <wp:extent cx="457200" cy="276225"/>
                <wp:effectExtent l="0" t="0" r="19050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4252D" w14:textId="3599B8A2" w:rsidR="008D498F" w:rsidRPr="00884C7F" w:rsidRDefault="008D498F" w:rsidP="008D498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AB6F3" id="Text Box 162" o:spid="_x0000_s1043" type="#_x0000_t202" style="position:absolute;left:0;text-align:left;margin-left:-6.5pt;margin-top:7.55pt;width:36pt;height:21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" fillcolor="window" strokeweight=".5pt">
                <v:textbox>
                  <w:txbxContent>
                    <w:p w14:paraId="3614252D" w14:textId="3599B8A2" w:rsidR="008D498F" w:rsidRPr="00884C7F" w:rsidRDefault="008D498F" w:rsidP="008D498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X13</w:t>
                      </w:r>
                    </w:p>
                  </w:txbxContent>
                </v:textbox>
              </v:shape>
            </w:pict>
          </mc:Fallback>
        </mc:AlternateContent>
      </w:r>
      <w:r w:rsidRPr="008D498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147B97" wp14:editId="68D73473">
                <wp:simplePos x="0" y="0"/>
                <wp:positionH relativeFrom="column">
                  <wp:posOffset>440690</wp:posOffset>
                </wp:positionH>
                <wp:positionV relativeFrom="paragraph">
                  <wp:posOffset>105410</wp:posOffset>
                </wp:positionV>
                <wp:extent cx="476250" cy="257175"/>
                <wp:effectExtent l="0" t="0" r="19050" b="2857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2EE83" w14:textId="52584DB7" w:rsidR="008D498F" w:rsidRPr="00884C7F" w:rsidRDefault="008D498F" w:rsidP="008D498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147B97" id="Text Box 163" o:spid="_x0000_s1044" type="#_x0000_t202" style="position:absolute;left:0;text-align:left;margin-left:34.7pt;margin-top:8.3pt;width:37.5pt;height:20.25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" fillcolor="window" strokeweight=".5pt">
                <v:textbox>
                  <w:txbxContent>
                    <w:p w14:paraId="3DE2EE83" w14:textId="52584DB7" w:rsidR="008D498F" w:rsidRPr="00884C7F" w:rsidRDefault="008D498F" w:rsidP="008D498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X14</w:t>
                      </w:r>
                    </w:p>
                  </w:txbxContent>
                </v:textbox>
              </v:shape>
            </w:pict>
          </mc:Fallback>
        </mc:AlternateContent>
      </w:r>
      <w:r w:rsidRPr="008D498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192D957" wp14:editId="3914AA54">
                <wp:simplePos x="0" y="0"/>
                <wp:positionH relativeFrom="column">
                  <wp:posOffset>993140</wp:posOffset>
                </wp:positionH>
                <wp:positionV relativeFrom="paragraph">
                  <wp:posOffset>105410</wp:posOffset>
                </wp:positionV>
                <wp:extent cx="466725" cy="257175"/>
                <wp:effectExtent l="0" t="0" r="28575" b="285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4F626" w14:textId="424B506C" w:rsidR="008D498F" w:rsidRPr="00884C7F" w:rsidRDefault="008D498F" w:rsidP="008D498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2D957" id="Text Box 164" o:spid="_x0000_s1045" type="#_x0000_t202" style="position:absolute;left:0;text-align:left;margin-left:78.2pt;margin-top:8.3pt;width:36.75pt;height:20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" fillcolor="window" strokeweight=".5pt">
                <v:textbox>
                  <w:txbxContent>
                    <w:p w14:paraId="45E4F626" w14:textId="424B506C" w:rsidR="008D498F" w:rsidRPr="00884C7F" w:rsidRDefault="008D498F" w:rsidP="008D498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X15</w:t>
                      </w:r>
                    </w:p>
                  </w:txbxContent>
                </v:textbox>
              </v:shape>
            </w:pict>
          </mc:Fallback>
        </mc:AlternateContent>
      </w:r>
      <w:r w:rsidRPr="008D498F"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568C53D" wp14:editId="6F9B6F95">
                <wp:simplePos x="0" y="0"/>
                <wp:positionH relativeFrom="column">
                  <wp:posOffset>1507755</wp:posOffset>
                </wp:positionH>
                <wp:positionV relativeFrom="paragraph">
                  <wp:posOffset>105542</wp:posOffset>
                </wp:positionV>
                <wp:extent cx="485775" cy="266700"/>
                <wp:effectExtent l="0" t="0" r="28575" b="1905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A615B" w14:textId="19AE1064" w:rsidR="008D498F" w:rsidRPr="00884C7F" w:rsidRDefault="008D498F" w:rsidP="008D498F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X16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8C53D" id="Text Box 165" o:spid="_x0000_s1046" type="#_x0000_t202" style="position:absolute;left:0;text-align:left;margin-left:118.7pt;margin-top:8.3pt;width:38.25pt;height:2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" fillcolor="window" strokeweight=".5pt">
                <v:textbox>
                  <w:txbxContent>
                    <w:p w14:paraId="273A615B" w14:textId="19AE1064" w:rsidR="008D498F" w:rsidRPr="00884C7F" w:rsidRDefault="008D498F" w:rsidP="008D498F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X16</w:t>
                      </w:r>
                    </w:p>
                  </w:txbxContent>
                </v:textbox>
              </v:shape>
            </w:pict>
          </mc:Fallback>
        </mc:AlternateContent>
      </w:r>
    </w:p>
    <w:p w14:paraId="148475FB" w14:textId="77777777" w:rsidR="008D498F" w:rsidRDefault="008D498F">
      <w:pPr>
        <w:spacing w:before="120"/>
        <w:rPr>
          <w:sz w:val="24"/>
          <w:lang w:val="hr-HR"/>
        </w:rPr>
      </w:pPr>
    </w:p>
    <w:p w14:paraId="085AE94B" w14:textId="2B41C08C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Tako npr. puna oznaka </w:t>
      </w:r>
      <w:r w:rsidR="00884C7F">
        <w:rPr>
          <w:sz w:val="24"/>
          <w:lang w:val="hr-HR"/>
        </w:rPr>
        <w:t>drugo</w:t>
      </w:r>
      <w:r>
        <w:rPr>
          <w:sz w:val="24"/>
          <w:lang w:val="hr-HR"/>
        </w:rPr>
        <w:t>g priključka na zvjezdištu glasi +TC1+B1-E1-X0</w:t>
      </w:r>
      <w:r w:rsidR="00884C7F">
        <w:rPr>
          <w:sz w:val="24"/>
          <w:lang w:val="hr-HR"/>
        </w:rPr>
        <w:t>2</w:t>
      </w:r>
      <w:r>
        <w:rPr>
          <w:sz w:val="24"/>
          <w:lang w:val="hr-HR"/>
        </w:rPr>
        <w:t>, a skraćena oznaka d</w:t>
      </w:r>
      <w:r w:rsidR="00884C7F">
        <w:rPr>
          <w:sz w:val="24"/>
          <w:lang w:val="hr-HR"/>
        </w:rPr>
        <w:t>ese</w:t>
      </w:r>
      <w:r>
        <w:rPr>
          <w:sz w:val="24"/>
          <w:lang w:val="hr-HR"/>
        </w:rPr>
        <w:t>tog priključka na panelu glasi -P1-X1</w:t>
      </w:r>
      <w:r w:rsidR="00884C7F">
        <w:rPr>
          <w:sz w:val="24"/>
          <w:lang w:val="hr-HR"/>
        </w:rPr>
        <w:t>0</w:t>
      </w:r>
      <w:r>
        <w:rPr>
          <w:sz w:val="24"/>
          <w:lang w:val="hr-HR"/>
        </w:rPr>
        <w:t>.</w:t>
      </w:r>
    </w:p>
    <w:p w14:paraId="6423D07B" w14:textId="77777777" w:rsidR="00D240E2" w:rsidRDefault="00D240E2" w:rsidP="00D240E2">
      <w:pPr>
        <w:pStyle w:val="Heading2"/>
        <w:numPr>
          <w:ilvl w:val="0"/>
          <w:numId w:val="0"/>
        </w:numPr>
      </w:pPr>
    </w:p>
    <w:p w14:paraId="05B8422F" w14:textId="2ED1845E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3" w:name="_Toc73291520"/>
      <w:r w:rsidRPr="0066768E">
        <w:rPr>
          <w:b/>
          <w:bCs/>
          <w:sz w:val="24"/>
          <w:szCs w:val="24"/>
        </w:rPr>
        <w:t>Dispozicijski nacrt ormara čvorišta računalne mreže:</w:t>
      </w:r>
      <w:bookmarkEnd w:id="23"/>
    </w:p>
    <w:p w14:paraId="08CFB5EE" w14:textId="77777777" w:rsidR="007B73C9" w:rsidRDefault="007B73C9">
      <w:pPr>
        <w:rPr>
          <w:sz w:val="24"/>
          <w:lang w:val="hr-HR"/>
        </w:rPr>
      </w:pPr>
    </w:p>
    <w:p w14:paraId="23832F6C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Oprema je smještena u ormaru prema slijedećem nacrtu:</w:t>
      </w:r>
    </w:p>
    <w:p w14:paraId="7ABF1268" w14:textId="77777777" w:rsidR="007B73C9" w:rsidRDefault="007B73C9">
      <w:pPr>
        <w:rPr>
          <w:sz w:val="24"/>
          <w:lang w:val="hr-HR"/>
        </w:rPr>
      </w:pPr>
    </w:p>
    <w:bookmarkStart w:id="24" w:name="_981118889"/>
    <w:bookmarkEnd w:id="24"/>
    <w:p w14:paraId="0F320743" w14:textId="77777777" w:rsidR="007B73C9" w:rsidRDefault="007B73C9">
      <w:pPr>
        <w:spacing w:before="120"/>
        <w:jc w:val="center"/>
        <w:rPr>
          <w:sz w:val="24"/>
          <w:lang w:val="hr-HR"/>
        </w:rPr>
      </w:pPr>
      <w:r>
        <w:rPr>
          <w:sz w:val="24"/>
          <w:lang w:val="hr-HR"/>
        </w:rPr>
        <w:object w:dxaOrig="2971" w:dyaOrig="1363" w14:anchorId="0CB7EEB6">
          <v:shape id="_x0000_i1027" type="#_x0000_t75" style="width:148.5pt;height:67.5pt" o:ole="">
            <v:imagedata r:id="rId21" o:title=""/>
          </v:shape>
          <o:OLEObject Type="Embed" ProgID="Word.Picture.8" ShapeID="_x0000_i1027" DrawAspect="Content" ObjectID="_1684157344" r:id="rId22"/>
        </w:object>
      </w:r>
    </w:p>
    <w:p w14:paraId="0D4D42F9" w14:textId="77777777" w:rsidR="007B73C9" w:rsidRDefault="007B73C9">
      <w:pPr>
        <w:rPr>
          <w:sz w:val="24"/>
          <w:lang w:val="hr-HR"/>
        </w:rPr>
      </w:pPr>
    </w:p>
    <w:p w14:paraId="680F15AF" w14:textId="4290B25D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r>
        <w:br w:type="page"/>
      </w:r>
      <w:bookmarkStart w:id="25" w:name="_Toc73291521"/>
      <w:r w:rsidRPr="0066768E">
        <w:rPr>
          <w:b/>
          <w:bCs/>
          <w:sz w:val="24"/>
          <w:szCs w:val="24"/>
        </w:rPr>
        <w:lastRenderedPageBreak/>
        <w:t>Tablica spajanja opreme čvorišta računalne mreže:</w:t>
      </w:r>
      <w:bookmarkEnd w:id="25"/>
    </w:p>
    <w:p w14:paraId="25BFC280" w14:textId="77777777" w:rsidR="007B73C9" w:rsidRDefault="007B73C9">
      <w:pPr>
        <w:rPr>
          <w:sz w:val="24"/>
          <w:lang w:val="hr-HR"/>
        </w:rPr>
      </w:pPr>
    </w:p>
    <w:p w14:paraId="2A57398C" w14:textId="77777777" w:rsidR="007B73C9" w:rsidRDefault="007B73C9">
      <w:pPr>
        <w:spacing w:before="120"/>
        <w:rPr>
          <w:sz w:val="24"/>
          <w:lang w:val="hr-HR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531"/>
        <w:gridCol w:w="1531"/>
        <w:gridCol w:w="1531"/>
        <w:gridCol w:w="1531"/>
        <w:gridCol w:w="1531"/>
        <w:gridCol w:w="1531"/>
      </w:tblGrid>
      <w:tr w:rsidR="007B73C9" w14:paraId="75F15D2D" w14:textId="77777777">
        <w:trPr>
          <w:trHeight w:val="54"/>
          <w:jc w:val="center"/>
        </w:trPr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6F4777CA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1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23CB689C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2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78F59F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Napomena</w:t>
            </w:r>
          </w:p>
        </w:tc>
        <w:tc>
          <w:tcPr>
            <w:tcW w:w="1531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14:paraId="3473C382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1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58201789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2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6233BD48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Napomena</w:t>
            </w:r>
          </w:p>
        </w:tc>
      </w:tr>
      <w:tr w:rsidR="007B73C9" w14:paraId="3A049C9A" w14:textId="77777777">
        <w:trPr>
          <w:trHeight w:val="54"/>
          <w:jc w:val="center"/>
        </w:trPr>
        <w:tc>
          <w:tcPr>
            <w:tcW w:w="1531" w:type="dxa"/>
            <w:tcBorders>
              <w:top w:val="nil"/>
            </w:tcBorders>
          </w:tcPr>
          <w:p w14:paraId="4790886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bookmarkStart w:id="26" w:name="_Hlk71984691"/>
            <w:r>
              <w:rPr>
                <w:sz w:val="24"/>
                <w:lang w:val="hr-HR"/>
              </w:rPr>
              <w:t>-E1-X01</w:t>
            </w:r>
          </w:p>
        </w:tc>
        <w:tc>
          <w:tcPr>
            <w:tcW w:w="1531" w:type="dxa"/>
            <w:tcBorders>
              <w:top w:val="nil"/>
            </w:tcBorders>
          </w:tcPr>
          <w:p w14:paraId="0ECC9CA0" w14:textId="77777777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-P1-X01</w:t>
            </w:r>
          </w:p>
        </w:tc>
        <w:tc>
          <w:tcPr>
            <w:tcW w:w="1531" w:type="dxa"/>
            <w:tcBorders>
              <w:top w:val="nil"/>
              <w:right w:val="single" w:sz="12" w:space="0" w:color="auto"/>
            </w:tcBorders>
          </w:tcPr>
          <w:p w14:paraId="5AA1601E" w14:textId="44B959E3" w:rsidR="007B73C9" w:rsidRDefault="007B73C9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</w:t>
            </w:r>
            <w:r w:rsidR="007457DA">
              <w:rPr>
                <w:sz w:val="24"/>
                <w:lang w:val="hr-HR"/>
              </w:rPr>
              <w:t>01</w:t>
            </w:r>
          </w:p>
        </w:tc>
        <w:tc>
          <w:tcPr>
            <w:tcW w:w="1531" w:type="dxa"/>
            <w:tcBorders>
              <w:top w:val="nil"/>
              <w:left w:val="nil"/>
            </w:tcBorders>
          </w:tcPr>
          <w:p w14:paraId="7BF14F5D" w14:textId="760D0055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</w:t>
            </w:r>
            <w:r w:rsidR="006822C9">
              <w:rPr>
                <w:sz w:val="24"/>
                <w:lang w:val="hr-HR"/>
              </w:rPr>
              <w:t>10</w:t>
            </w:r>
          </w:p>
        </w:tc>
        <w:tc>
          <w:tcPr>
            <w:tcW w:w="1531" w:type="dxa"/>
            <w:tcBorders>
              <w:top w:val="nil"/>
            </w:tcBorders>
          </w:tcPr>
          <w:p w14:paraId="737E9546" w14:textId="7369C8DF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</w:t>
            </w:r>
            <w:r w:rsidR="006822C9">
              <w:rPr>
                <w:sz w:val="24"/>
                <w:lang w:val="hr-HR"/>
              </w:rPr>
              <w:t>10</w:t>
            </w:r>
          </w:p>
        </w:tc>
        <w:tc>
          <w:tcPr>
            <w:tcW w:w="1531" w:type="dxa"/>
            <w:tcBorders>
              <w:top w:val="nil"/>
            </w:tcBorders>
          </w:tcPr>
          <w:p w14:paraId="5A318D3F" w14:textId="69DF75FA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-X04</w:t>
            </w:r>
          </w:p>
        </w:tc>
      </w:tr>
      <w:bookmarkEnd w:id="26"/>
      <w:tr w:rsidR="007B73C9" w14:paraId="0049A423" w14:textId="77777777">
        <w:trPr>
          <w:trHeight w:val="54"/>
          <w:jc w:val="center"/>
        </w:trPr>
        <w:tc>
          <w:tcPr>
            <w:tcW w:w="1531" w:type="dxa"/>
          </w:tcPr>
          <w:p w14:paraId="5DF89D4E" w14:textId="7777777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-E1-X02</w:t>
            </w:r>
          </w:p>
        </w:tc>
        <w:tc>
          <w:tcPr>
            <w:tcW w:w="1531" w:type="dxa"/>
          </w:tcPr>
          <w:p w14:paraId="25B79F9D" w14:textId="7777777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-P1-X02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1073218E" w14:textId="7777777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+101-X02</w:t>
            </w:r>
          </w:p>
        </w:tc>
        <w:tc>
          <w:tcPr>
            <w:tcW w:w="1531" w:type="dxa"/>
            <w:tcBorders>
              <w:left w:val="nil"/>
            </w:tcBorders>
          </w:tcPr>
          <w:p w14:paraId="2BDAFE0F" w14:textId="189F589F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-E1-X1</w:t>
            </w:r>
            <w:r w:rsidR="006822C9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0B514524" w14:textId="4A5F5B32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</w:t>
            </w:r>
            <w:r w:rsidR="006822C9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</w:tcPr>
          <w:p w14:paraId="47D638B0" w14:textId="5A4644E0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7</w:t>
            </w:r>
            <w:r>
              <w:rPr>
                <w:sz w:val="24"/>
                <w:lang w:val="hr-HR"/>
              </w:rPr>
              <w:t>-X01</w:t>
            </w:r>
          </w:p>
        </w:tc>
      </w:tr>
      <w:tr w:rsidR="007B73C9" w14:paraId="251790BD" w14:textId="77777777">
        <w:trPr>
          <w:trHeight w:val="54"/>
          <w:jc w:val="center"/>
        </w:trPr>
        <w:tc>
          <w:tcPr>
            <w:tcW w:w="1531" w:type="dxa"/>
          </w:tcPr>
          <w:p w14:paraId="242A9148" w14:textId="2174BE59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</w:tcPr>
          <w:p w14:paraId="10144456" w14:textId="2C5F4340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748E5C8C" w14:textId="3B859CA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+102-X0</w:t>
            </w:r>
            <w:r w:rsidR="007457DA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148167BD" w14:textId="5E870669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-E1-X1</w:t>
            </w:r>
            <w:r w:rsidR="006822C9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</w:tcPr>
          <w:p w14:paraId="43758152" w14:textId="2937A463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</w:t>
            </w:r>
            <w:r w:rsidR="006822C9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</w:tcPr>
          <w:p w14:paraId="0DEF0175" w14:textId="5C615095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7</w:t>
            </w:r>
            <w:r>
              <w:rPr>
                <w:sz w:val="24"/>
                <w:lang w:val="hr-HR"/>
              </w:rPr>
              <w:t>-X02</w:t>
            </w:r>
          </w:p>
        </w:tc>
      </w:tr>
      <w:tr w:rsidR="007B73C9" w14:paraId="0B1F4B59" w14:textId="77777777">
        <w:trPr>
          <w:trHeight w:val="54"/>
          <w:jc w:val="center"/>
        </w:trPr>
        <w:tc>
          <w:tcPr>
            <w:tcW w:w="1531" w:type="dxa"/>
          </w:tcPr>
          <w:p w14:paraId="14187516" w14:textId="48AEE752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4</w:t>
            </w:r>
          </w:p>
        </w:tc>
        <w:tc>
          <w:tcPr>
            <w:tcW w:w="1531" w:type="dxa"/>
          </w:tcPr>
          <w:p w14:paraId="095078FB" w14:textId="6F318CAC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4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6F3DDA32" w14:textId="5BF1007E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+103-X0</w:t>
            </w:r>
            <w:r w:rsidR="007457DA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32E8A607" w14:textId="7C6BFDC1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-E1-X1</w:t>
            </w:r>
            <w:r w:rsidR="006822C9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</w:tcPr>
          <w:p w14:paraId="223629BF" w14:textId="5A4346AD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</w:t>
            </w:r>
            <w:r w:rsidR="006822C9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</w:tcPr>
          <w:p w14:paraId="12EC37A4" w14:textId="3CAE5FD3" w:rsidR="007B73C9" w:rsidRDefault="007457DA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7</w:t>
            </w:r>
            <w:r>
              <w:rPr>
                <w:sz w:val="24"/>
                <w:lang w:val="hr-HR"/>
              </w:rPr>
              <w:t>-X0</w:t>
            </w:r>
            <w:r w:rsidR="007D0B41">
              <w:rPr>
                <w:sz w:val="24"/>
                <w:lang w:val="hr-HR"/>
              </w:rPr>
              <w:t>3</w:t>
            </w:r>
          </w:p>
        </w:tc>
      </w:tr>
      <w:tr w:rsidR="007B73C9" w14:paraId="097AAD06" w14:textId="77777777">
        <w:trPr>
          <w:trHeight w:val="54"/>
          <w:jc w:val="center"/>
        </w:trPr>
        <w:tc>
          <w:tcPr>
            <w:tcW w:w="1531" w:type="dxa"/>
          </w:tcPr>
          <w:p w14:paraId="4A9A54B9" w14:textId="376B7E4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5</w:t>
            </w:r>
          </w:p>
        </w:tc>
        <w:tc>
          <w:tcPr>
            <w:tcW w:w="1531" w:type="dxa"/>
          </w:tcPr>
          <w:p w14:paraId="1DB10A50" w14:textId="0D298B0A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5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2BE54F05" w14:textId="193BF91E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4</w:t>
            </w:r>
            <w:r>
              <w:rPr>
                <w:sz w:val="24"/>
                <w:lang w:val="hr-HR"/>
              </w:rPr>
              <w:t>-X0</w:t>
            </w:r>
            <w:r w:rsidR="007D0B41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17152FE3" w14:textId="451769F2" w:rsidR="007B73C9" w:rsidRDefault="007D0B41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-E1-X14</w:t>
            </w:r>
          </w:p>
        </w:tc>
        <w:tc>
          <w:tcPr>
            <w:tcW w:w="1531" w:type="dxa"/>
          </w:tcPr>
          <w:p w14:paraId="22DACC5E" w14:textId="66A128FC" w:rsidR="007B73C9" w:rsidRDefault="007D0B41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-P1-X14</w:t>
            </w:r>
          </w:p>
        </w:tc>
        <w:tc>
          <w:tcPr>
            <w:tcW w:w="1531" w:type="dxa"/>
          </w:tcPr>
          <w:p w14:paraId="3EDEEEC4" w14:textId="25619631" w:rsidR="007B73C9" w:rsidRDefault="007D0B41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+107-X04</w:t>
            </w:r>
          </w:p>
        </w:tc>
      </w:tr>
      <w:tr w:rsidR="007B73C9" w14:paraId="5AE09141" w14:textId="77777777">
        <w:trPr>
          <w:trHeight w:val="54"/>
          <w:jc w:val="center"/>
        </w:trPr>
        <w:tc>
          <w:tcPr>
            <w:tcW w:w="1531" w:type="dxa"/>
          </w:tcPr>
          <w:p w14:paraId="424C6E29" w14:textId="4CF899F1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6</w:t>
            </w:r>
          </w:p>
        </w:tc>
        <w:tc>
          <w:tcPr>
            <w:tcW w:w="1531" w:type="dxa"/>
          </w:tcPr>
          <w:p w14:paraId="092AF077" w14:textId="418FC7C4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6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4F57C957" w14:textId="5B08472D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5</w:t>
            </w:r>
            <w:r>
              <w:rPr>
                <w:sz w:val="24"/>
                <w:lang w:val="hr-HR"/>
              </w:rPr>
              <w:t>-X0</w:t>
            </w:r>
            <w:r w:rsidR="007457DA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75D3ECB6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5E2D07B6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008DCC3B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</w:tr>
      <w:tr w:rsidR="007B73C9" w14:paraId="766C62CB" w14:textId="77777777">
        <w:trPr>
          <w:trHeight w:val="54"/>
          <w:jc w:val="center"/>
        </w:trPr>
        <w:tc>
          <w:tcPr>
            <w:tcW w:w="1531" w:type="dxa"/>
          </w:tcPr>
          <w:p w14:paraId="74314FB1" w14:textId="60FC5B41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7</w:t>
            </w:r>
          </w:p>
        </w:tc>
        <w:tc>
          <w:tcPr>
            <w:tcW w:w="1531" w:type="dxa"/>
          </w:tcPr>
          <w:p w14:paraId="22CB1FE1" w14:textId="56504FAD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7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6592C7D6" w14:textId="091FFD67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</w:t>
            </w:r>
            <w:r w:rsidR="007D0B41">
              <w:rPr>
                <w:sz w:val="24"/>
                <w:lang w:val="hr-HR"/>
              </w:rPr>
              <w:t>1</w:t>
            </w:r>
          </w:p>
        </w:tc>
        <w:tc>
          <w:tcPr>
            <w:tcW w:w="1531" w:type="dxa"/>
            <w:tcBorders>
              <w:left w:val="nil"/>
            </w:tcBorders>
          </w:tcPr>
          <w:p w14:paraId="4B09596C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40B867AA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7D6DC004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</w:tr>
      <w:tr w:rsidR="007B73C9" w14:paraId="4571CBDE" w14:textId="77777777">
        <w:trPr>
          <w:trHeight w:val="54"/>
          <w:jc w:val="center"/>
        </w:trPr>
        <w:tc>
          <w:tcPr>
            <w:tcW w:w="1531" w:type="dxa"/>
          </w:tcPr>
          <w:p w14:paraId="37170400" w14:textId="2B53D0AC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-E1-X0</w:t>
            </w:r>
            <w:r w:rsidR="007457DA">
              <w:rPr>
                <w:sz w:val="24"/>
                <w:lang w:val="hr-HR"/>
              </w:rPr>
              <w:t>8</w:t>
            </w:r>
          </w:p>
        </w:tc>
        <w:tc>
          <w:tcPr>
            <w:tcW w:w="1531" w:type="dxa"/>
          </w:tcPr>
          <w:p w14:paraId="09015064" w14:textId="3BD6B188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-P1-X0</w:t>
            </w:r>
            <w:r w:rsidR="007457DA">
              <w:rPr>
                <w:sz w:val="24"/>
                <w:lang w:val="hr-HR"/>
              </w:rPr>
              <w:t>8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1275BE62" w14:textId="48D8EE80" w:rsidR="007B73C9" w:rsidRDefault="003A369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6</w:t>
            </w:r>
            <w:r>
              <w:rPr>
                <w:sz w:val="24"/>
                <w:lang w:val="hr-HR"/>
              </w:rPr>
              <w:t>-X0</w:t>
            </w:r>
            <w:r w:rsidR="007D0B41">
              <w:rPr>
                <w:sz w:val="24"/>
                <w:lang w:val="hr-HR"/>
              </w:rPr>
              <w:t>2</w:t>
            </w:r>
          </w:p>
        </w:tc>
        <w:tc>
          <w:tcPr>
            <w:tcW w:w="1531" w:type="dxa"/>
            <w:tcBorders>
              <w:left w:val="nil"/>
            </w:tcBorders>
          </w:tcPr>
          <w:p w14:paraId="4A1575F7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345B5FB2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3072F6C6" w14:textId="77777777" w:rsidR="007B73C9" w:rsidRDefault="007B73C9">
            <w:pPr>
              <w:jc w:val="center"/>
              <w:rPr>
                <w:sz w:val="24"/>
                <w:lang w:val="hr-HR"/>
              </w:rPr>
            </w:pPr>
          </w:p>
        </w:tc>
      </w:tr>
      <w:tr w:rsidR="006822C9" w14:paraId="5A5E3C8E" w14:textId="77777777">
        <w:trPr>
          <w:trHeight w:val="54"/>
          <w:jc w:val="center"/>
        </w:trPr>
        <w:tc>
          <w:tcPr>
            <w:tcW w:w="1531" w:type="dxa"/>
          </w:tcPr>
          <w:p w14:paraId="1B29903C" w14:textId="3224DC21" w:rsidR="006822C9" w:rsidRDefault="006822C9">
            <w:pPr>
              <w:jc w:val="center"/>
              <w:rPr>
                <w:sz w:val="24"/>
                <w:lang w:val="hr-HR"/>
              </w:rPr>
            </w:pPr>
            <w:r w:rsidRPr="006822C9">
              <w:rPr>
                <w:sz w:val="24"/>
                <w:lang w:val="hr-HR"/>
              </w:rPr>
              <w:t>-E1-X09</w:t>
            </w:r>
          </w:p>
        </w:tc>
        <w:tc>
          <w:tcPr>
            <w:tcW w:w="1531" w:type="dxa"/>
          </w:tcPr>
          <w:p w14:paraId="248EFE81" w14:textId="38CE4018" w:rsidR="006822C9" w:rsidRDefault="006822C9">
            <w:pPr>
              <w:jc w:val="center"/>
              <w:rPr>
                <w:sz w:val="24"/>
                <w:lang w:val="hr-HR"/>
              </w:rPr>
            </w:pPr>
            <w:r w:rsidRPr="006822C9">
              <w:rPr>
                <w:sz w:val="24"/>
                <w:lang w:val="hr-HR"/>
              </w:rPr>
              <w:t>-P1-X09</w:t>
            </w:r>
          </w:p>
        </w:tc>
        <w:tc>
          <w:tcPr>
            <w:tcW w:w="1531" w:type="dxa"/>
            <w:tcBorders>
              <w:right w:val="single" w:sz="12" w:space="0" w:color="auto"/>
            </w:tcBorders>
          </w:tcPr>
          <w:p w14:paraId="1CC667E4" w14:textId="03978547" w:rsidR="006822C9" w:rsidRDefault="006822C9">
            <w:pPr>
              <w:jc w:val="center"/>
              <w:rPr>
                <w:sz w:val="24"/>
                <w:lang w:val="hr-HR"/>
              </w:rPr>
            </w:pPr>
            <w:r w:rsidRPr="006822C9">
              <w:rPr>
                <w:sz w:val="24"/>
                <w:lang w:val="hr-HR"/>
              </w:rPr>
              <w:t>+10</w:t>
            </w:r>
            <w:r w:rsidR="007D0B41">
              <w:rPr>
                <w:sz w:val="24"/>
                <w:lang w:val="hr-HR"/>
              </w:rPr>
              <w:t>6</w:t>
            </w:r>
            <w:r w:rsidRPr="006822C9">
              <w:rPr>
                <w:sz w:val="24"/>
                <w:lang w:val="hr-HR"/>
              </w:rPr>
              <w:t>-X0</w:t>
            </w:r>
            <w:r w:rsidR="007D0B41">
              <w:rPr>
                <w:sz w:val="24"/>
                <w:lang w:val="hr-HR"/>
              </w:rPr>
              <w:t>3</w:t>
            </w:r>
          </w:p>
        </w:tc>
        <w:tc>
          <w:tcPr>
            <w:tcW w:w="1531" w:type="dxa"/>
            <w:tcBorders>
              <w:left w:val="nil"/>
            </w:tcBorders>
          </w:tcPr>
          <w:p w14:paraId="028C652E" w14:textId="77777777" w:rsidR="006822C9" w:rsidRDefault="006822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5F1256E6" w14:textId="77777777" w:rsidR="006822C9" w:rsidRDefault="006822C9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5D9C9072" w14:textId="77777777" w:rsidR="006822C9" w:rsidRDefault="006822C9">
            <w:pPr>
              <w:jc w:val="center"/>
              <w:rPr>
                <w:sz w:val="24"/>
                <w:lang w:val="hr-HR"/>
              </w:rPr>
            </w:pPr>
          </w:p>
        </w:tc>
      </w:tr>
    </w:tbl>
    <w:p w14:paraId="39A6D77E" w14:textId="77777777" w:rsidR="007B73C9" w:rsidRPr="0066768E" w:rsidRDefault="007B73C9">
      <w:pPr>
        <w:spacing w:before="120"/>
        <w:rPr>
          <w:b/>
          <w:bCs/>
          <w:sz w:val="24"/>
          <w:lang w:val="hr-HR"/>
        </w:rPr>
      </w:pPr>
    </w:p>
    <w:p w14:paraId="50A5E06D" w14:textId="28392AB8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7" w:name="_Toc73291522"/>
      <w:r w:rsidRPr="0066768E">
        <w:rPr>
          <w:b/>
          <w:bCs/>
          <w:sz w:val="24"/>
          <w:szCs w:val="24"/>
        </w:rPr>
        <w:t>Popis opreme čvorišta telefonske mreže:</w:t>
      </w:r>
      <w:bookmarkEnd w:id="27"/>
    </w:p>
    <w:p w14:paraId="069FA5C5" w14:textId="77777777" w:rsidR="007B73C9" w:rsidRDefault="007B73C9">
      <w:pPr>
        <w:spacing w:before="120"/>
        <w:rPr>
          <w:sz w:val="24"/>
          <w:lang w:val="hr-HR"/>
        </w:rPr>
      </w:pPr>
    </w:p>
    <w:tbl>
      <w:tblPr>
        <w:tblW w:w="0" w:type="auto"/>
        <w:tblInd w:w="10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43"/>
        <w:gridCol w:w="1276"/>
        <w:gridCol w:w="6520"/>
      </w:tblGrid>
      <w:tr w:rsidR="007B73C9" w14:paraId="18892D19" w14:textId="77777777"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</w:tcPr>
          <w:p w14:paraId="35A726D2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Oznaka puna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</w:tcPr>
          <w:p w14:paraId="68891F3A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Skraćena</w:t>
            </w:r>
          </w:p>
        </w:tc>
        <w:tc>
          <w:tcPr>
            <w:tcW w:w="6520" w:type="dxa"/>
            <w:tcBorders>
              <w:top w:val="single" w:sz="12" w:space="0" w:color="auto"/>
              <w:bottom w:val="single" w:sz="12" w:space="0" w:color="auto"/>
            </w:tcBorders>
          </w:tcPr>
          <w:p w14:paraId="6F7FE536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Opis</w:t>
            </w:r>
          </w:p>
        </w:tc>
      </w:tr>
      <w:tr w:rsidR="007B73C9" w14:paraId="06CA49D3" w14:textId="77777777">
        <w:tc>
          <w:tcPr>
            <w:tcW w:w="1843" w:type="dxa"/>
            <w:tcBorders>
              <w:top w:val="nil"/>
            </w:tcBorders>
          </w:tcPr>
          <w:p w14:paraId="6193E1E2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+TC2</w:t>
            </w:r>
          </w:p>
        </w:tc>
        <w:tc>
          <w:tcPr>
            <w:tcW w:w="1276" w:type="dxa"/>
            <w:tcBorders>
              <w:top w:val="nil"/>
            </w:tcBorders>
          </w:tcPr>
          <w:p w14:paraId="014D9816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TC2</w:t>
            </w:r>
          </w:p>
        </w:tc>
        <w:tc>
          <w:tcPr>
            <w:tcW w:w="6520" w:type="dxa"/>
            <w:tcBorders>
              <w:top w:val="nil"/>
            </w:tcBorders>
          </w:tcPr>
          <w:p w14:paraId="18D03692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Glavno čvorište telefonske mreže, telefonska centrala i završne priključnice kabela montirani su na zid</w:t>
            </w:r>
          </w:p>
        </w:tc>
      </w:tr>
      <w:tr w:rsidR="007B73C9" w14:paraId="3FE26359" w14:textId="77777777">
        <w:tc>
          <w:tcPr>
            <w:tcW w:w="1843" w:type="dxa"/>
          </w:tcPr>
          <w:p w14:paraId="197EC6E9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+TC2+B1-E2</w:t>
            </w:r>
          </w:p>
        </w:tc>
        <w:tc>
          <w:tcPr>
            <w:tcW w:w="1276" w:type="dxa"/>
          </w:tcPr>
          <w:p w14:paraId="2FA18AA9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</w:t>
            </w:r>
          </w:p>
        </w:tc>
        <w:tc>
          <w:tcPr>
            <w:tcW w:w="6520" w:type="dxa"/>
          </w:tcPr>
          <w:p w14:paraId="63514574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Telefonska centrala 4/16 montirana na zid</w:t>
            </w:r>
            <w:r>
              <w:rPr>
                <w:sz w:val="24"/>
                <w:lang w:val="hr-HR"/>
              </w:rPr>
              <w:br/>
              <w:t xml:space="preserve"> PANASONIC KX-T61620B</w:t>
            </w:r>
          </w:p>
        </w:tc>
      </w:tr>
      <w:tr w:rsidR="007B73C9" w14:paraId="72D5FC1A" w14:textId="77777777">
        <w:tc>
          <w:tcPr>
            <w:tcW w:w="1843" w:type="dxa"/>
          </w:tcPr>
          <w:p w14:paraId="6B0A1436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+TC2+B2-P2</w:t>
            </w:r>
          </w:p>
        </w:tc>
        <w:tc>
          <w:tcPr>
            <w:tcW w:w="1276" w:type="dxa"/>
          </w:tcPr>
          <w:p w14:paraId="7CB6555F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</w:t>
            </w:r>
          </w:p>
        </w:tc>
        <w:tc>
          <w:tcPr>
            <w:tcW w:w="6520" w:type="dxa"/>
          </w:tcPr>
          <w:p w14:paraId="79F62428" w14:textId="77777777" w:rsidR="007B73C9" w:rsidRDefault="007B73C9">
            <w:pPr>
              <w:jc w:val="left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Prespojni panel telefonskih priključaka 2 (P2), formiran od priključnih kutija montiranih na zid</w:t>
            </w:r>
          </w:p>
        </w:tc>
      </w:tr>
    </w:tbl>
    <w:p w14:paraId="03ED6236" w14:textId="77777777" w:rsidR="00D240E2" w:rsidRDefault="00D240E2" w:rsidP="00D240E2">
      <w:pPr>
        <w:pStyle w:val="Heading2"/>
        <w:numPr>
          <w:ilvl w:val="0"/>
          <w:numId w:val="0"/>
        </w:numPr>
      </w:pPr>
    </w:p>
    <w:p w14:paraId="1AF40373" w14:textId="6AE9FF06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8" w:name="_Toc73291523"/>
      <w:r w:rsidRPr="0066768E">
        <w:rPr>
          <w:b/>
          <w:bCs/>
          <w:sz w:val="24"/>
          <w:szCs w:val="24"/>
        </w:rPr>
        <w:t>Dispozicijski nacrt opreme čvorišta telefonske mreže:</w:t>
      </w:r>
      <w:bookmarkEnd w:id="28"/>
    </w:p>
    <w:p w14:paraId="1E3525CD" w14:textId="77777777" w:rsidR="007B73C9" w:rsidRDefault="007B73C9">
      <w:pPr>
        <w:spacing w:before="120"/>
        <w:rPr>
          <w:sz w:val="24"/>
          <w:lang w:val="hr-HR"/>
        </w:rPr>
      </w:pPr>
    </w:p>
    <w:p w14:paraId="77F7E6D6" w14:textId="4E6308C1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Priključnice na opremi telefonske centrale označene su prema slijedećem nacrtu:</w:t>
      </w:r>
    </w:p>
    <w:p w14:paraId="7C5F96E0" w14:textId="4853BBD0" w:rsidR="007B73C9" w:rsidRDefault="002D2A12">
      <w:pPr>
        <w:rPr>
          <w:sz w:val="16"/>
          <w:lang w:val="hr-HR"/>
        </w:rPr>
      </w:pPr>
      <w:r>
        <w:rPr>
          <w:noProof/>
          <w:sz w:val="16"/>
          <w:lang w:val="hr-H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8390F8" wp14:editId="0C56C480">
                <wp:simplePos x="0" y="0"/>
                <wp:positionH relativeFrom="column">
                  <wp:posOffset>-271780</wp:posOffset>
                </wp:positionH>
                <wp:positionV relativeFrom="paragraph">
                  <wp:posOffset>161925</wp:posOffset>
                </wp:positionV>
                <wp:extent cx="5934075" cy="1428750"/>
                <wp:effectExtent l="0" t="0" r="28575" b="190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EE64F" id="Rectangle 97" o:spid="_x0000_s1026" style="position:absolute;margin-left:-21.4pt;margin-top:12.75pt;width:467.25pt;height:11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" fillcolor="white [3201]" strokecolor="black [3200]" strokeweight="1pt"/>
            </w:pict>
          </mc:Fallback>
        </mc:AlternateContent>
      </w:r>
    </w:p>
    <w:p w14:paraId="75D995C5" w14:textId="1EFE5996" w:rsidR="007457DA" w:rsidRDefault="002D2A12">
      <w:pPr>
        <w:spacing w:before="12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62D9EB" wp14:editId="554F895E">
                <wp:simplePos x="0" y="0"/>
                <wp:positionH relativeFrom="column">
                  <wp:posOffset>-128905</wp:posOffset>
                </wp:positionH>
                <wp:positionV relativeFrom="paragraph">
                  <wp:posOffset>178435</wp:posOffset>
                </wp:positionV>
                <wp:extent cx="428625" cy="238125"/>
                <wp:effectExtent l="0" t="0" r="28575" b="2857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276FF" w14:textId="45C2430C" w:rsidR="002B0CAC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D9EB" id="Text Box 98" o:spid="_x0000_s1047" type="#_x0000_t202" style="position:absolute;left:0;text-align:left;margin-left:-10.15pt;margin-top:14.05pt;width:33.75pt;height:1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" fillcolor="white [3201]" strokeweight=".5pt">
                <v:textbox>
                  <w:txbxContent>
                    <w:p w14:paraId="112276FF" w14:textId="45C2430C" w:rsidR="002B0CAC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9CFE59" wp14:editId="0DD23BDF">
                <wp:simplePos x="0" y="0"/>
                <wp:positionH relativeFrom="column">
                  <wp:posOffset>356870</wp:posOffset>
                </wp:positionH>
                <wp:positionV relativeFrom="paragraph">
                  <wp:posOffset>178435</wp:posOffset>
                </wp:positionV>
                <wp:extent cx="428625" cy="238125"/>
                <wp:effectExtent l="0" t="0" r="28575" b="2857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155AC" w14:textId="33D351B4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CFE59" id="Text Box 99" o:spid="_x0000_s1048" type="#_x0000_t202" style="position:absolute;left:0;text-align:left;margin-left:28.1pt;margin-top:14.05pt;width:33.75pt;height:18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" fillcolor="white [3201]" strokeweight=".5pt">
                <v:textbox>
                  <w:txbxContent>
                    <w:p w14:paraId="361155AC" w14:textId="33D351B4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A64965" wp14:editId="1EBF88D1">
                <wp:simplePos x="0" y="0"/>
                <wp:positionH relativeFrom="column">
                  <wp:posOffset>1557020</wp:posOffset>
                </wp:positionH>
                <wp:positionV relativeFrom="paragraph">
                  <wp:posOffset>178435</wp:posOffset>
                </wp:positionV>
                <wp:extent cx="438150" cy="238125"/>
                <wp:effectExtent l="0" t="0" r="19050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EEC2D" w14:textId="1EF16E64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64965" id="Text Box 101" o:spid="_x0000_s1049" type="#_x0000_t202" style="position:absolute;left:0;text-align:left;margin-left:122.6pt;margin-top:14.05pt;width:34.5pt;height:18.7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" fillcolor="white [3201]" strokeweight=".5pt">
                <v:textbox>
                  <w:txbxContent>
                    <w:p w14:paraId="7BEEEC2D" w14:textId="1EF16E64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B98CEE" wp14:editId="51505C13">
                <wp:simplePos x="0" y="0"/>
                <wp:positionH relativeFrom="column">
                  <wp:posOffset>2042795</wp:posOffset>
                </wp:positionH>
                <wp:positionV relativeFrom="paragraph">
                  <wp:posOffset>178435</wp:posOffset>
                </wp:positionV>
                <wp:extent cx="457200" cy="238125"/>
                <wp:effectExtent l="0" t="0" r="19050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8BC93" w14:textId="69CEAE81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98CEE" id="Text Box 102" o:spid="_x0000_s1050" type="#_x0000_t202" style="position:absolute;left:0;text-align:left;margin-left:160.85pt;margin-top:14.05pt;width:36pt;height:18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" fillcolor="white [3201]" strokeweight=".5pt">
                <v:textbox>
                  <w:txbxContent>
                    <w:p w14:paraId="2508BC93" w14:textId="69CEAE81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DE6AD7" wp14:editId="58E7D7D8">
                <wp:simplePos x="0" y="0"/>
                <wp:positionH relativeFrom="column">
                  <wp:posOffset>2547620</wp:posOffset>
                </wp:positionH>
                <wp:positionV relativeFrom="paragraph">
                  <wp:posOffset>178435</wp:posOffset>
                </wp:positionV>
                <wp:extent cx="466725" cy="238125"/>
                <wp:effectExtent l="0" t="0" r="28575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75F8" w14:textId="173F88F1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E6AD7" id="Text Box 103" o:spid="_x0000_s1051" type="#_x0000_t202" style="position:absolute;left:0;text-align:left;margin-left:200.6pt;margin-top:14.05pt;width:36.75pt;height:18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" fillcolor="white [3201]" strokeweight=".5pt">
                <v:textbox>
                  <w:txbxContent>
                    <w:p w14:paraId="072875F8" w14:textId="173F88F1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320A26" wp14:editId="5CC3A6EE">
                <wp:simplePos x="0" y="0"/>
                <wp:positionH relativeFrom="column">
                  <wp:posOffset>3081020</wp:posOffset>
                </wp:positionH>
                <wp:positionV relativeFrom="paragraph">
                  <wp:posOffset>178435</wp:posOffset>
                </wp:positionV>
                <wp:extent cx="466725" cy="238125"/>
                <wp:effectExtent l="0" t="0" r="28575" b="2857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17F927" w14:textId="3D7CA72C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20A26" id="Text Box 104" o:spid="_x0000_s1052" type="#_x0000_t202" style="position:absolute;left:0;text-align:left;margin-left:242.6pt;margin-top:14.05pt;width:36.75pt;height:18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" fillcolor="white [3201]" strokeweight=".5pt">
                <v:textbox>
                  <w:txbxContent>
                    <w:p w14:paraId="1F17F927" w14:textId="3D7CA72C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48D20E" wp14:editId="0C315CD9">
                <wp:simplePos x="0" y="0"/>
                <wp:positionH relativeFrom="column">
                  <wp:posOffset>3604895</wp:posOffset>
                </wp:positionH>
                <wp:positionV relativeFrom="paragraph">
                  <wp:posOffset>178435</wp:posOffset>
                </wp:positionV>
                <wp:extent cx="438150" cy="238125"/>
                <wp:effectExtent l="0" t="0" r="19050" b="2857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979E0" w14:textId="51EDC98E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8D20E" id="Text Box 105" o:spid="_x0000_s1053" type="#_x0000_t202" style="position:absolute;left:0;text-align:left;margin-left:283.85pt;margin-top:14.05pt;width:34.5pt;height:18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" fillcolor="white [3201]" strokeweight=".5pt">
                <v:textbox>
                  <w:txbxContent>
                    <w:p w14:paraId="7E4979E0" w14:textId="51EDC98E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140009D" wp14:editId="0B81C363">
                <wp:simplePos x="0" y="0"/>
                <wp:positionH relativeFrom="column">
                  <wp:posOffset>4100195</wp:posOffset>
                </wp:positionH>
                <wp:positionV relativeFrom="paragraph">
                  <wp:posOffset>178435</wp:posOffset>
                </wp:positionV>
                <wp:extent cx="419100" cy="238125"/>
                <wp:effectExtent l="0" t="0" r="19050" b="2857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0F6F6" w14:textId="3D69CB0E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0009D" id="Text Box 106" o:spid="_x0000_s1054" type="#_x0000_t202" style="position:absolute;left:0;text-align:left;margin-left:322.85pt;margin-top:14.05pt;width:33pt;height:18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" fillcolor="white [3201]" strokeweight=".5pt">
                <v:textbox>
                  <w:txbxContent>
                    <w:p w14:paraId="3960F6F6" w14:textId="3D69CB0E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B55F6E" wp14:editId="42A9E9F9">
                <wp:simplePos x="0" y="0"/>
                <wp:positionH relativeFrom="column">
                  <wp:posOffset>4566920</wp:posOffset>
                </wp:positionH>
                <wp:positionV relativeFrom="paragraph">
                  <wp:posOffset>178435</wp:posOffset>
                </wp:positionV>
                <wp:extent cx="428625" cy="238125"/>
                <wp:effectExtent l="0" t="0" r="28575" b="2857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01A34" w14:textId="6982EE07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55F6E" id="Text Box 107" o:spid="_x0000_s1055" type="#_x0000_t202" style="position:absolute;left:0;text-align:left;margin-left:359.6pt;margin-top:14.05pt;width:33.75pt;height:18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" fillcolor="white [3201]" strokeweight=".5pt">
                <v:textbox>
                  <w:txbxContent>
                    <w:p w14:paraId="1B501A34" w14:textId="6982EE07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ABD75F" wp14:editId="55EEBBDD">
                <wp:simplePos x="0" y="0"/>
                <wp:positionH relativeFrom="column">
                  <wp:posOffset>5071745</wp:posOffset>
                </wp:positionH>
                <wp:positionV relativeFrom="paragraph">
                  <wp:posOffset>178435</wp:posOffset>
                </wp:positionV>
                <wp:extent cx="419100" cy="238125"/>
                <wp:effectExtent l="0" t="0" r="19050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C0DF37" w14:textId="2C26BCC5" w:rsidR="002D2A12" w:rsidRPr="002D2A12" w:rsidRDefault="002D2A12">
                            <w:pPr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T18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BD75F" id="Text Box 108" o:spid="_x0000_s1056" type="#_x0000_t202" style="position:absolute;left:0;text-align:left;margin-left:399.35pt;margin-top:14.05pt;width:33pt;height:18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" fillcolor="white [3201]" strokeweight=".5pt">
                <v:textbox>
                  <w:txbxContent>
                    <w:p w14:paraId="1BC0DF37" w14:textId="2C26BCC5" w:rsidR="002D2A12" w:rsidRPr="002D2A12" w:rsidRDefault="002D2A12">
                      <w:pPr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T18</w:t>
                      </w:r>
                    </w:p>
                  </w:txbxContent>
                </v:textbox>
              </v:shape>
            </w:pict>
          </mc:Fallback>
        </mc:AlternateContent>
      </w:r>
    </w:p>
    <w:p w14:paraId="1DF5738B" w14:textId="56ED4E2E" w:rsidR="007457DA" w:rsidRDefault="007457DA">
      <w:pPr>
        <w:spacing w:before="120"/>
        <w:jc w:val="center"/>
        <w:rPr>
          <w:sz w:val="24"/>
          <w:lang w:val="hr-HR"/>
        </w:rPr>
      </w:pPr>
    </w:p>
    <w:p w14:paraId="78F45908" w14:textId="51087E38" w:rsidR="007457DA" w:rsidRDefault="007457DA">
      <w:pPr>
        <w:spacing w:before="120"/>
        <w:jc w:val="center"/>
        <w:rPr>
          <w:sz w:val="24"/>
          <w:lang w:val="hr-HR"/>
        </w:rPr>
      </w:pPr>
    </w:p>
    <w:p w14:paraId="4DDEFCFD" w14:textId="7E9C5D28" w:rsidR="007457DA" w:rsidRDefault="007457DA">
      <w:pPr>
        <w:spacing w:before="120"/>
        <w:jc w:val="center"/>
        <w:rPr>
          <w:sz w:val="24"/>
          <w:lang w:val="hr-HR"/>
        </w:rPr>
      </w:pPr>
    </w:p>
    <w:p w14:paraId="4FAED346" w14:textId="00EBF522" w:rsidR="007457DA" w:rsidRDefault="007457DA">
      <w:pPr>
        <w:spacing w:before="120"/>
        <w:jc w:val="center"/>
        <w:rPr>
          <w:sz w:val="24"/>
          <w:lang w:val="hr-HR"/>
        </w:rPr>
      </w:pPr>
    </w:p>
    <w:p w14:paraId="7727BE83" w14:textId="77777777" w:rsidR="007457DA" w:rsidRDefault="007457DA">
      <w:pPr>
        <w:spacing w:before="120"/>
        <w:jc w:val="center"/>
        <w:rPr>
          <w:sz w:val="24"/>
          <w:lang w:val="hr-HR"/>
        </w:rPr>
      </w:pPr>
    </w:p>
    <w:p w14:paraId="064A7EEE" w14:textId="065FBD11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Pri tome se oznake T01 do T0</w:t>
      </w:r>
      <w:r w:rsidR="00E15A03">
        <w:rPr>
          <w:sz w:val="24"/>
          <w:lang w:val="hr-HR"/>
        </w:rPr>
        <w:t>2</w:t>
      </w:r>
      <w:r>
        <w:rPr>
          <w:sz w:val="24"/>
          <w:lang w:val="hr-HR"/>
        </w:rPr>
        <w:t xml:space="preserve"> odnosne na vanjske, a T11 do T18 na lokalne priključke. Tako npr. puna oznaka </w:t>
      </w:r>
      <w:r w:rsidR="002D2A12">
        <w:rPr>
          <w:sz w:val="24"/>
          <w:lang w:val="hr-HR"/>
        </w:rPr>
        <w:t>prvog</w:t>
      </w:r>
      <w:r>
        <w:rPr>
          <w:sz w:val="24"/>
          <w:lang w:val="hr-HR"/>
        </w:rPr>
        <w:t xml:space="preserve"> vanjskog priključka glasi +TC2+B1-E</w:t>
      </w:r>
      <w:r w:rsidR="002D2A12">
        <w:rPr>
          <w:sz w:val="24"/>
          <w:lang w:val="hr-HR"/>
        </w:rPr>
        <w:t>2</w:t>
      </w:r>
      <w:r>
        <w:rPr>
          <w:sz w:val="24"/>
          <w:lang w:val="hr-HR"/>
        </w:rPr>
        <w:t xml:space="preserve">-T02, a skraćena oznaka </w:t>
      </w:r>
      <w:r w:rsidR="002D2A12">
        <w:rPr>
          <w:sz w:val="24"/>
          <w:lang w:val="hr-HR"/>
        </w:rPr>
        <w:t>četvrtog</w:t>
      </w:r>
      <w:r>
        <w:rPr>
          <w:sz w:val="24"/>
          <w:lang w:val="hr-HR"/>
        </w:rPr>
        <w:t xml:space="preserve"> lokalnog priključka glasi -E</w:t>
      </w:r>
      <w:r w:rsidR="002D2A12">
        <w:rPr>
          <w:sz w:val="24"/>
          <w:lang w:val="hr-HR"/>
        </w:rPr>
        <w:t>2</w:t>
      </w:r>
      <w:r>
        <w:rPr>
          <w:sz w:val="24"/>
          <w:lang w:val="hr-HR"/>
        </w:rPr>
        <w:t>-T1</w:t>
      </w:r>
      <w:r w:rsidR="002D2A12">
        <w:rPr>
          <w:sz w:val="24"/>
          <w:lang w:val="hr-HR"/>
        </w:rPr>
        <w:t>4</w:t>
      </w:r>
      <w:r>
        <w:rPr>
          <w:sz w:val="24"/>
          <w:lang w:val="hr-HR"/>
        </w:rPr>
        <w:t>.</w:t>
      </w:r>
    </w:p>
    <w:p w14:paraId="72F43684" w14:textId="77777777" w:rsidR="007B73C9" w:rsidRDefault="007B73C9">
      <w:pPr>
        <w:spacing w:before="120"/>
        <w:rPr>
          <w:sz w:val="24"/>
          <w:lang w:val="hr-HR"/>
        </w:rPr>
      </w:pPr>
    </w:p>
    <w:p w14:paraId="1DDC5FCA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lastRenderedPageBreak/>
        <w:t>Završne priključnice telefonskih kablova kojima je ostvaren prespojni panel označene su prema slijedećem nacrtu:</w:t>
      </w:r>
    </w:p>
    <w:p w14:paraId="2A538959" w14:textId="77777777" w:rsidR="007B73C9" w:rsidRDefault="007B73C9">
      <w:pPr>
        <w:rPr>
          <w:sz w:val="16"/>
          <w:lang w:val="hr-HR"/>
        </w:rPr>
      </w:pPr>
    </w:p>
    <w:p w14:paraId="61C8E150" w14:textId="77777777" w:rsidR="007B73C9" w:rsidRDefault="007B73C9">
      <w:pPr>
        <w:spacing w:before="120"/>
        <w:jc w:val="center"/>
        <w:rPr>
          <w:sz w:val="24"/>
          <w:lang w:val="hr-HR"/>
        </w:rPr>
      </w:pPr>
      <w:r>
        <w:rPr>
          <w:sz w:val="24"/>
          <w:lang w:val="hr-HR"/>
        </w:rPr>
        <w:object w:dxaOrig="2918" w:dyaOrig="1872" w14:anchorId="3EE7811A">
          <v:shape id="_x0000_i1028" type="#_x0000_t75" style="width:146.25pt;height:93.75pt" o:ole="">
            <v:imagedata r:id="rId23" o:title=""/>
          </v:shape>
          <o:OLEObject Type="Embed" ProgID="Word.Document.8" ShapeID="_x0000_i1028" DrawAspect="Content" ObjectID="_1684157345" r:id="rId24"/>
        </w:object>
      </w:r>
    </w:p>
    <w:p w14:paraId="7278ACED" w14:textId="5FFAD3DD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 xml:space="preserve">Tako npr. puna oznaka </w:t>
      </w:r>
      <w:r w:rsidR="008D380F">
        <w:rPr>
          <w:sz w:val="24"/>
          <w:lang w:val="hr-HR"/>
        </w:rPr>
        <w:t>trećeg</w:t>
      </w:r>
      <w:r>
        <w:rPr>
          <w:sz w:val="24"/>
          <w:lang w:val="hr-HR"/>
        </w:rPr>
        <w:t xml:space="preserve"> priključka s desne strane glasi +TC2+B2-P</w:t>
      </w:r>
      <w:r w:rsidR="002D2A12">
        <w:rPr>
          <w:sz w:val="24"/>
          <w:lang w:val="hr-HR"/>
        </w:rPr>
        <w:t>2</w:t>
      </w:r>
      <w:r>
        <w:rPr>
          <w:sz w:val="24"/>
          <w:lang w:val="hr-HR"/>
        </w:rPr>
        <w:t>-T1</w:t>
      </w:r>
      <w:r w:rsidR="008D380F">
        <w:rPr>
          <w:sz w:val="24"/>
          <w:lang w:val="hr-HR"/>
        </w:rPr>
        <w:t>3</w:t>
      </w:r>
      <w:r>
        <w:rPr>
          <w:sz w:val="24"/>
          <w:lang w:val="hr-HR"/>
        </w:rPr>
        <w:t xml:space="preserve">, a skraćena oznaka </w:t>
      </w:r>
      <w:r w:rsidR="008D380F">
        <w:rPr>
          <w:sz w:val="24"/>
          <w:lang w:val="hr-HR"/>
        </w:rPr>
        <w:t>Četvrtog</w:t>
      </w:r>
      <w:r>
        <w:rPr>
          <w:sz w:val="24"/>
          <w:lang w:val="hr-HR"/>
        </w:rPr>
        <w:t xml:space="preserve"> priključka s lijeve strane glasi -P</w:t>
      </w:r>
      <w:r w:rsidR="002D2A12">
        <w:rPr>
          <w:sz w:val="24"/>
          <w:lang w:val="hr-HR"/>
        </w:rPr>
        <w:t>2</w:t>
      </w:r>
      <w:r>
        <w:rPr>
          <w:sz w:val="24"/>
          <w:lang w:val="hr-HR"/>
        </w:rPr>
        <w:t>-T0</w:t>
      </w:r>
      <w:r w:rsidR="008D380F">
        <w:rPr>
          <w:sz w:val="24"/>
          <w:lang w:val="hr-HR"/>
        </w:rPr>
        <w:t>4</w:t>
      </w:r>
      <w:r>
        <w:rPr>
          <w:sz w:val="24"/>
          <w:lang w:val="hr-HR"/>
        </w:rPr>
        <w:t>.</w:t>
      </w:r>
    </w:p>
    <w:p w14:paraId="1CACF8E4" w14:textId="77777777" w:rsidR="00D240E2" w:rsidRDefault="00D240E2" w:rsidP="00D240E2">
      <w:pPr>
        <w:pStyle w:val="Heading2"/>
        <w:numPr>
          <w:ilvl w:val="0"/>
          <w:numId w:val="0"/>
        </w:numPr>
      </w:pPr>
    </w:p>
    <w:p w14:paraId="77E95FB9" w14:textId="1DB25C64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29" w:name="_Toc73291524"/>
      <w:r w:rsidRPr="0066768E">
        <w:rPr>
          <w:b/>
          <w:bCs/>
          <w:sz w:val="24"/>
          <w:szCs w:val="24"/>
        </w:rPr>
        <w:t>Dispozicijski nacrt čvorišta telefonske mreže:</w:t>
      </w:r>
      <w:bookmarkEnd w:id="29"/>
    </w:p>
    <w:p w14:paraId="4F0A3AD6" w14:textId="77777777" w:rsidR="007B73C9" w:rsidRDefault="007B73C9">
      <w:pPr>
        <w:spacing w:before="120"/>
        <w:rPr>
          <w:sz w:val="24"/>
          <w:lang w:val="hr-HR"/>
        </w:rPr>
      </w:pPr>
    </w:p>
    <w:p w14:paraId="567FFCAE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Oprema je pričvršćena na zid prema slijedećem nacrtu:</w:t>
      </w:r>
    </w:p>
    <w:p w14:paraId="070D905B" w14:textId="2B8D2EA1" w:rsidR="007B73C9" w:rsidRDefault="008D380F">
      <w:pPr>
        <w:spacing w:before="120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42AA7B" wp14:editId="328E8D18">
                <wp:simplePos x="0" y="0"/>
                <wp:positionH relativeFrom="column">
                  <wp:posOffset>1728470</wp:posOffset>
                </wp:positionH>
                <wp:positionV relativeFrom="paragraph">
                  <wp:posOffset>132080</wp:posOffset>
                </wp:positionV>
                <wp:extent cx="1762125" cy="1419225"/>
                <wp:effectExtent l="0" t="0" r="28575" b="2857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7DD6D" w14:textId="494D4A5F" w:rsidR="008D380F" w:rsidRDefault="008D380F" w:rsidP="008D380F">
                            <w:pPr>
                              <w:jc w:val="center"/>
                            </w:pPr>
                          </w:p>
                          <w:p w14:paraId="352AF4E8" w14:textId="4C022C51" w:rsidR="008D380F" w:rsidRDefault="008D380F" w:rsidP="008D380F">
                            <w:pPr>
                              <w:jc w:val="center"/>
                            </w:pPr>
                          </w:p>
                          <w:p w14:paraId="0A6AF692" w14:textId="4481FC08" w:rsidR="008D380F" w:rsidRDefault="008D380F" w:rsidP="008D380F">
                            <w:pPr>
                              <w:jc w:val="center"/>
                            </w:pPr>
                          </w:p>
                          <w:p w14:paraId="67D5E1ED" w14:textId="4E3DF251" w:rsidR="008D380F" w:rsidRDefault="008D380F" w:rsidP="008D380F">
                            <w:pPr>
                              <w:jc w:val="center"/>
                            </w:pPr>
                            <w:r>
                              <w:t>-E2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2AA7B" id="Text Box 110" o:spid="_x0000_s1057" type="#_x0000_t202" style="position:absolute;left:0;text-align:left;margin-left:136.1pt;margin-top:10.4pt;width:138.75pt;height:1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" fillcolor="white [3201]" strokeweight=".5pt">
                <v:textbox>
                  <w:txbxContent>
                    <w:p w14:paraId="1F37DD6D" w14:textId="494D4A5F" w:rsidR="008D380F" w:rsidRDefault="008D380F" w:rsidP="008D380F">
                      <w:pPr>
                        <w:jc w:val="center"/>
                      </w:pPr>
                    </w:p>
                    <w:p w14:paraId="352AF4E8" w14:textId="4C022C51" w:rsidR="008D380F" w:rsidRDefault="008D380F" w:rsidP="008D380F">
                      <w:pPr>
                        <w:jc w:val="center"/>
                      </w:pPr>
                    </w:p>
                    <w:p w14:paraId="0A6AF692" w14:textId="4481FC08" w:rsidR="008D380F" w:rsidRDefault="008D380F" w:rsidP="008D380F">
                      <w:pPr>
                        <w:jc w:val="center"/>
                      </w:pPr>
                    </w:p>
                    <w:p w14:paraId="67D5E1ED" w14:textId="4E3DF251" w:rsidR="008D380F" w:rsidRDefault="008D380F" w:rsidP="008D380F">
                      <w:pPr>
                        <w:jc w:val="center"/>
                      </w:pPr>
                      <w:r>
                        <w:t>-E2</w:t>
                      </w:r>
                    </w:p>
                  </w:txbxContent>
                </v:textbox>
              </v:shape>
            </w:pict>
          </mc:Fallback>
        </mc:AlternateContent>
      </w:r>
    </w:p>
    <w:p w14:paraId="2E67B12D" w14:textId="33EF73C9" w:rsidR="007B73C9" w:rsidRDefault="007B73C9">
      <w:pPr>
        <w:spacing w:before="120"/>
        <w:jc w:val="center"/>
        <w:rPr>
          <w:sz w:val="24"/>
          <w:lang w:val="hr-HR"/>
        </w:rPr>
      </w:pPr>
    </w:p>
    <w:p w14:paraId="0439A93C" w14:textId="331E13A7" w:rsidR="008D380F" w:rsidRDefault="008D380F">
      <w:pPr>
        <w:spacing w:before="120"/>
        <w:jc w:val="center"/>
        <w:rPr>
          <w:sz w:val="24"/>
          <w:lang w:val="hr-HR"/>
        </w:rPr>
      </w:pPr>
    </w:p>
    <w:p w14:paraId="23E4B1A1" w14:textId="177F3DAA" w:rsidR="008D380F" w:rsidRDefault="008D380F">
      <w:pPr>
        <w:spacing w:before="120"/>
        <w:jc w:val="center"/>
        <w:rPr>
          <w:sz w:val="24"/>
          <w:lang w:val="hr-HR"/>
        </w:rPr>
      </w:pPr>
    </w:p>
    <w:p w14:paraId="076D63E0" w14:textId="0A9D35EF" w:rsidR="008D380F" w:rsidRDefault="008D380F">
      <w:pPr>
        <w:spacing w:before="120"/>
        <w:jc w:val="center"/>
        <w:rPr>
          <w:sz w:val="24"/>
          <w:lang w:val="hr-HR"/>
        </w:rPr>
      </w:pPr>
    </w:p>
    <w:p w14:paraId="4C2AD615" w14:textId="2263CFAD" w:rsidR="008D380F" w:rsidRDefault="008D380F">
      <w:pPr>
        <w:spacing w:before="120"/>
        <w:jc w:val="center"/>
        <w:rPr>
          <w:sz w:val="24"/>
          <w:lang w:val="hr-HR"/>
        </w:rPr>
      </w:pPr>
    </w:p>
    <w:p w14:paraId="6A22F6D6" w14:textId="0A5DA9C5" w:rsidR="008D380F" w:rsidRDefault="008D380F">
      <w:pPr>
        <w:spacing w:before="120"/>
        <w:jc w:val="center"/>
        <w:rPr>
          <w:sz w:val="24"/>
          <w:lang w:val="hr-HR"/>
        </w:rPr>
      </w:pPr>
      <w:r>
        <w:rPr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468F82" wp14:editId="4F1F7E3A">
                <wp:simplePos x="0" y="0"/>
                <wp:positionH relativeFrom="column">
                  <wp:posOffset>1728470</wp:posOffset>
                </wp:positionH>
                <wp:positionV relativeFrom="paragraph">
                  <wp:posOffset>42545</wp:posOffset>
                </wp:positionV>
                <wp:extent cx="914400" cy="542925"/>
                <wp:effectExtent l="0" t="0" r="19050" b="2857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43227B" w14:textId="063A4C92" w:rsidR="008D380F" w:rsidRDefault="008D380F" w:rsidP="008D380F">
                            <w:pPr>
                              <w:jc w:val="center"/>
                            </w:pPr>
                          </w:p>
                          <w:p w14:paraId="05982AD3" w14:textId="0A317EC6" w:rsidR="008D380F" w:rsidRDefault="008D380F" w:rsidP="008D380F">
                            <w:pPr>
                              <w:jc w:val="center"/>
                            </w:pPr>
                            <w:r>
                              <w:t>-P2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68F82" id="Text Box 111" o:spid="_x0000_s1058" type="#_x0000_t202" style="position:absolute;left:0;text-align:left;margin-left:136.1pt;margin-top:3.35pt;width:1in;height:4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" fillcolor="white [3201]" strokeweight=".5pt">
                <v:textbox>
                  <w:txbxContent>
                    <w:p w14:paraId="2843227B" w14:textId="063A4C92" w:rsidR="008D380F" w:rsidRDefault="008D380F" w:rsidP="008D380F">
                      <w:pPr>
                        <w:jc w:val="center"/>
                      </w:pPr>
                    </w:p>
                    <w:p w14:paraId="05982AD3" w14:textId="0A317EC6" w:rsidR="008D380F" w:rsidRDefault="008D380F" w:rsidP="008D380F">
                      <w:pPr>
                        <w:jc w:val="center"/>
                      </w:pPr>
                      <w:r>
                        <w:t>-P2</w:t>
                      </w:r>
                    </w:p>
                  </w:txbxContent>
                </v:textbox>
              </v:shape>
            </w:pict>
          </mc:Fallback>
        </mc:AlternateContent>
      </w:r>
    </w:p>
    <w:p w14:paraId="597DD037" w14:textId="77777777" w:rsidR="008D380F" w:rsidRDefault="008D380F">
      <w:pPr>
        <w:spacing w:before="120"/>
        <w:jc w:val="center"/>
        <w:rPr>
          <w:sz w:val="24"/>
          <w:lang w:val="hr-HR"/>
        </w:rPr>
      </w:pPr>
    </w:p>
    <w:p w14:paraId="5B04D513" w14:textId="0FC0B3F6" w:rsidR="007B73C9" w:rsidRDefault="007B73C9">
      <w:pPr>
        <w:spacing w:before="120"/>
        <w:rPr>
          <w:sz w:val="24"/>
          <w:lang w:val="hr-HR"/>
        </w:rPr>
      </w:pPr>
    </w:p>
    <w:p w14:paraId="6EC49A03" w14:textId="77777777" w:rsidR="00545664" w:rsidRDefault="00545664">
      <w:pPr>
        <w:spacing w:before="120"/>
        <w:rPr>
          <w:sz w:val="24"/>
          <w:lang w:val="hr-HR"/>
        </w:rPr>
      </w:pPr>
    </w:p>
    <w:p w14:paraId="3B8E0112" w14:textId="4685F653" w:rsidR="007B73C9" w:rsidRPr="0066768E" w:rsidRDefault="007B73C9" w:rsidP="0066768E">
      <w:pPr>
        <w:pStyle w:val="ListParagraph"/>
        <w:numPr>
          <w:ilvl w:val="1"/>
          <w:numId w:val="28"/>
        </w:numPr>
        <w:outlineLvl w:val="1"/>
        <w:rPr>
          <w:b/>
          <w:bCs/>
          <w:sz w:val="24"/>
          <w:szCs w:val="24"/>
        </w:rPr>
      </w:pPr>
      <w:bookmarkStart w:id="30" w:name="_Toc73291525"/>
      <w:r w:rsidRPr="0066768E">
        <w:rPr>
          <w:b/>
          <w:bCs/>
          <w:sz w:val="24"/>
          <w:szCs w:val="24"/>
        </w:rPr>
        <w:t>Tablica spajanja opreme čvorišta telefonske mreže:</w:t>
      </w:r>
      <w:bookmarkEnd w:id="30"/>
    </w:p>
    <w:p w14:paraId="51CBD9F1" w14:textId="77777777" w:rsidR="007B73C9" w:rsidRDefault="007B73C9">
      <w:pPr>
        <w:spacing w:before="120"/>
        <w:rPr>
          <w:sz w:val="24"/>
          <w:lang w:val="hr-HR"/>
        </w:rPr>
      </w:pPr>
      <w:r>
        <w:rPr>
          <w:sz w:val="24"/>
          <w:lang w:val="hr-HR"/>
        </w:rPr>
        <w:t>Opisati prespajanje</w:t>
      </w:r>
    </w:p>
    <w:tbl>
      <w:tblPr>
        <w:tblpPr w:leftFromText="180" w:rightFromText="180" w:vertAnchor="text" w:horzAnchor="margin" w:tblpY="92"/>
        <w:tblW w:w="1003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531"/>
        <w:gridCol w:w="1531"/>
        <w:gridCol w:w="1743"/>
        <w:gridCol w:w="1743"/>
        <w:gridCol w:w="1743"/>
        <w:gridCol w:w="1743"/>
      </w:tblGrid>
      <w:tr w:rsidR="005E22EE" w14:paraId="34D48475" w14:textId="06BCEE7C" w:rsidTr="005E22EE">
        <w:trPr>
          <w:trHeight w:val="54"/>
        </w:trPr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52D9F59E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1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</w:tcPr>
          <w:p w14:paraId="0EB08924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2</w:t>
            </w:r>
          </w:p>
        </w:tc>
        <w:tc>
          <w:tcPr>
            <w:tcW w:w="17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9DC48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Napomena</w:t>
            </w:r>
          </w:p>
        </w:tc>
        <w:tc>
          <w:tcPr>
            <w:tcW w:w="17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5B4B6" w14:textId="46CD8A69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1</w:t>
            </w:r>
          </w:p>
        </w:tc>
        <w:tc>
          <w:tcPr>
            <w:tcW w:w="17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C25D4A" w14:textId="5643AF71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Priključak 2</w:t>
            </w:r>
          </w:p>
        </w:tc>
        <w:tc>
          <w:tcPr>
            <w:tcW w:w="17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81E268" w14:textId="7DAE5EF5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Napomena</w:t>
            </w:r>
          </w:p>
        </w:tc>
      </w:tr>
      <w:tr w:rsidR="005E22EE" w14:paraId="326BE80F" w14:textId="70D799CD" w:rsidTr="005E22EE">
        <w:trPr>
          <w:trHeight w:val="54"/>
        </w:trPr>
        <w:tc>
          <w:tcPr>
            <w:tcW w:w="1531" w:type="dxa"/>
            <w:tcBorders>
              <w:top w:val="nil"/>
            </w:tcBorders>
          </w:tcPr>
          <w:p w14:paraId="57EA4F39" w14:textId="38FF6CE1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-E2-T01</w:t>
            </w:r>
          </w:p>
        </w:tc>
        <w:tc>
          <w:tcPr>
            <w:tcW w:w="1531" w:type="dxa"/>
            <w:tcBorders>
              <w:top w:val="nil"/>
            </w:tcBorders>
          </w:tcPr>
          <w:p w14:paraId="52EE2BED" w14:textId="5FCBDD0C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-P2-T01</w:t>
            </w:r>
          </w:p>
        </w:tc>
        <w:tc>
          <w:tcPr>
            <w:tcW w:w="1743" w:type="dxa"/>
            <w:tcBorders>
              <w:top w:val="nil"/>
              <w:right w:val="single" w:sz="12" w:space="0" w:color="auto"/>
            </w:tcBorders>
          </w:tcPr>
          <w:p w14:paraId="1618045C" w14:textId="061F8F77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+101-W11</w:t>
            </w:r>
          </w:p>
        </w:tc>
        <w:tc>
          <w:tcPr>
            <w:tcW w:w="1743" w:type="dxa"/>
            <w:tcBorders>
              <w:top w:val="nil"/>
              <w:right w:val="single" w:sz="12" w:space="0" w:color="auto"/>
            </w:tcBorders>
          </w:tcPr>
          <w:p w14:paraId="1A344E94" w14:textId="48FB647F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-E2-T01</w:t>
            </w:r>
          </w:p>
        </w:tc>
        <w:tc>
          <w:tcPr>
            <w:tcW w:w="1743" w:type="dxa"/>
            <w:tcBorders>
              <w:top w:val="nil"/>
              <w:right w:val="single" w:sz="12" w:space="0" w:color="auto"/>
            </w:tcBorders>
          </w:tcPr>
          <w:p w14:paraId="63B7360A" w14:textId="0F9DAA84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-P2-T01</w:t>
            </w:r>
          </w:p>
        </w:tc>
        <w:tc>
          <w:tcPr>
            <w:tcW w:w="1743" w:type="dxa"/>
            <w:tcBorders>
              <w:top w:val="nil"/>
              <w:right w:val="single" w:sz="12" w:space="0" w:color="auto"/>
            </w:tcBorders>
          </w:tcPr>
          <w:p w14:paraId="06A11945" w14:textId="290334E6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+104-W11</w:t>
            </w:r>
          </w:p>
        </w:tc>
      </w:tr>
      <w:tr w:rsidR="005E22EE" w14:paraId="4A001ECD" w14:textId="6D53144D" w:rsidTr="005E22EE">
        <w:trPr>
          <w:trHeight w:val="54"/>
        </w:trPr>
        <w:tc>
          <w:tcPr>
            <w:tcW w:w="1531" w:type="dxa"/>
          </w:tcPr>
          <w:p w14:paraId="70B2487C" w14:textId="2498D5E0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-E2-T02</w:t>
            </w:r>
          </w:p>
        </w:tc>
        <w:tc>
          <w:tcPr>
            <w:tcW w:w="1531" w:type="dxa"/>
          </w:tcPr>
          <w:p w14:paraId="0293B05E" w14:textId="3BFE9E43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-P2-T02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76E1A83D" w14:textId="4A67B950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+101-W12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273EBC92" w14:textId="32C4709B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-E2-T02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2CD4E46A" w14:textId="1AFCF9DF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-P2-T02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7E4B72E6" w14:textId="58ED7267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+104-W12</w:t>
            </w:r>
          </w:p>
        </w:tc>
      </w:tr>
      <w:tr w:rsidR="005E22EE" w14:paraId="568A4148" w14:textId="2F83CAD5" w:rsidTr="005E22EE">
        <w:trPr>
          <w:trHeight w:val="54"/>
        </w:trPr>
        <w:tc>
          <w:tcPr>
            <w:tcW w:w="1531" w:type="dxa"/>
          </w:tcPr>
          <w:p w14:paraId="01AA8BF2" w14:textId="5745B77E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-E2-T03</w:t>
            </w:r>
          </w:p>
        </w:tc>
        <w:tc>
          <w:tcPr>
            <w:tcW w:w="1531" w:type="dxa"/>
          </w:tcPr>
          <w:p w14:paraId="06C784DB" w14:textId="51A9C2EA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-P2-T03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2F40730B" w14:textId="2974494A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+102-W11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6E0908CB" w14:textId="447C3E34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-E2-T03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6BA35585" w14:textId="496F36D2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-P2-T03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7414C03B" w14:textId="58CB0E9B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+105-W11</w:t>
            </w:r>
          </w:p>
        </w:tc>
      </w:tr>
      <w:tr w:rsidR="005E22EE" w14:paraId="7BB2A039" w14:textId="5B1F8D72" w:rsidTr="005E22EE">
        <w:trPr>
          <w:trHeight w:val="54"/>
        </w:trPr>
        <w:tc>
          <w:tcPr>
            <w:tcW w:w="1531" w:type="dxa"/>
          </w:tcPr>
          <w:p w14:paraId="10F73F03" w14:textId="3497FBF0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-E2-T04</w:t>
            </w:r>
          </w:p>
        </w:tc>
        <w:tc>
          <w:tcPr>
            <w:tcW w:w="1531" w:type="dxa"/>
          </w:tcPr>
          <w:p w14:paraId="78391BC5" w14:textId="49BAA028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-P2-T04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41EB51EC" w14:textId="5B48C76D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+103-W11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64822B8C" w14:textId="40E075CC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-E2-T04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70CD9198" w14:textId="4AF58BCD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-P2-T04</w:t>
            </w: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1957581A" w14:textId="4D397743" w:rsidR="005E22EE" w:rsidRDefault="005E22EE" w:rsidP="005E22EE">
            <w:pPr>
              <w:jc w:val="center"/>
              <w:rPr>
                <w:sz w:val="24"/>
                <w:lang w:val="hr-HR"/>
              </w:rPr>
            </w:pPr>
            <w:r>
              <w:rPr>
                <w:sz w:val="24"/>
                <w:lang w:val="hr-HR"/>
              </w:rPr>
              <w:t>+106-W11</w:t>
            </w:r>
          </w:p>
        </w:tc>
      </w:tr>
      <w:tr w:rsidR="005E22EE" w14:paraId="20D3044F" w14:textId="46DB95DE" w:rsidTr="005E22EE">
        <w:trPr>
          <w:trHeight w:val="54"/>
        </w:trPr>
        <w:tc>
          <w:tcPr>
            <w:tcW w:w="1531" w:type="dxa"/>
          </w:tcPr>
          <w:p w14:paraId="0EB9B494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05514DA3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1B1C1EB7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711136DE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3C72DEF4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right w:val="single" w:sz="12" w:space="0" w:color="auto"/>
            </w:tcBorders>
          </w:tcPr>
          <w:p w14:paraId="1DE01DAB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</w:tr>
      <w:tr w:rsidR="005E22EE" w14:paraId="6EB98BAC" w14:textId="77777777" w:rsidTr="005E22EE">
        <w:trPr>
          <w:trHeight w:val="54"/>
        </w:trPr>
        <w:tc>
          <w:tcPr>
            <w:tcW w:w="1531" w:type="dxa"/>
          </w:tcPr>
          <w:p w14:paraId="31CD40D6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531" w:type="dxa"/>
          </w:tcPr>
          <w:p w14:paraId="2A3D23CA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bottom w:val="single" w:sz="12" w:space="0" w:color="auto"/>
              <w:right w:val="single" w:sz="12" w:space="0" w:color="auto"/>
            </w:tcBorders>
          </w:tcPr>
          <w:p w14:paraId="0692D241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bottom w:val="single" w:sz="12" w:space="0" w:color="auto"/>
              <w:right w:val="single" w:sz="12" w:space="0" w:color="auto"/>
            </w:tcBorders>
          </w:tcPr>
          <w:p w14:paraId="4998C13C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bottom w:val="single" w:sz="12" w:space="0" w:color="auto"/>
              <w:right w:val="single" w:sz="12" w:space="0" w:color="auto"/>
            </w:tcBorders>
          </w:tcPr>
          <w:p w14:paraId="0439E86D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  <w:tc>
          <w:tcPr>
            <w:tcW w:w="1743" w:type="dxa"/>
            <w:tcBorders>
              <w:bottom w:val="single" w:sz="12" w:space="0" w:color="auto"/>
              <w:right w:val="single" w:sz="12" w:space="0" w:color="auto"/>
            </w:tcBorders>
          </w:tcPr>
          <w:p w14:paraId="3C9657F8" w14:textId="77777777" w:rsidR="005E22EE" w:rsidRDefault="005E22EE" w:rsidP="005E22EE">
            <w:pPr>
              <w:jc w:val="center"/>
              <w:rPr>
                <w:sz w:val="24"/>
                <w:lang w:val="hr-HR"/>
              </w:rPr>
            </w:pPr>
          </w:p>
        </w:tc>
      </w:tr>
    </w:tbl>
    <w:p w14:paraId="263F4D45" w14:textId="77777777" w:rsidR="007B73C9" w:rsidRDefault="007B73C9">
      <w:pPr>
        <w:spacing w:before="120"/>
        <w:rPr>
          <w:lang w:val="hr-HR"/>
        </w:rPr>
      </w:pPr>
    </w:p>
    <w:sectPr w:rsidR="007B73C9">
      <w:headerReference w:type="default" r:id="rId25"/>
      <w:pgSz w:w="11907" w:h="16840"/>
      <w:pgMar w:top="1418" w:right="851" w:bottom="851" w:left="1418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84FEE" w14:textId="77777777" w:rsidR="00CE3C84" w:rsidRDefault="00CE3C84">
      <w:r>
        <w:separator/>
      </w:r>
    </w:p>
  </w:endnote>
  <w:endnote w:type="continuationSeparator" w:id="0">
    <w:p w14:paraId="21BE1961" w14:textId="77777777" w:rsidR="00CE3C84" w:rsidRDefault="00CE3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DBFBC" w14:textId="13F054D3" w:rsidR="00884C7F" w:rsidRDefault="00884C7F">
    <w:pPr>
      <w:pStyle w:val="Footer"/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jc w:val="center"/>
    </w:pPr>
    <w:r>
      <w:t xml:space="preserve">Copyright </w:t>
    </w:r>
    <w:r>
      <w:sym w:font="Symbol" w:char="F0E3"/>
    </w:r>
    <w:r>
      <w:t xml:space="preserve"> Firma Pojektanta Križevci 202</w:t>
    </w:r>
    <w:r w:rsidR="002E4EB0">
      <w:t>1</w:t>
    </w:r>
    <w: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1424D" w14:textId="77777777" w:rsidR="00CE3C84" w:rsidRDefault="00CE3C84">
      <w:r>
        <w:separator/>
      </w:r>
    </w:p>
  </w:footnote>
  <w:footnote w:type="continuationSeparator" w:id="0">
    <w:p w14:paraId="67B19DE2" w14:textId="77777777" w:rsidR="00CE3C84" w:rsidRDefault="00CE3C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AD68B" w14:textId="77777777" w:rsidR="00884C7F" w:rsidRDefault="00884C7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15055DE0" w14:textId="77777777" w:rsidR="00884C7F" w:rsidRDefault="00884C7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64580" w14:textId="77777777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3EBB3422" w14:textId="77777777">
      <w:tc>
        <w:tcPr>
          <w:tcW w:w="2631" w:type="dxa"/>
        </w:tcPr>
        <w:p w14:paraId="52451225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3ED5FCB1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  <w:p w14:paraId="324BF7AE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Jurica Ruklin</w:t>
          </w:r>
        </w:p>
      </w:tc>
      <w:tc>
        <w:tcPr>
          <w:tcW w:w="4346" w:type="dxa"/>
        </w:tcPr>
        <w:p w14:paraId="27699ED6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19FF3C4E" w14:textId="2E7C969B" w:rsidR="00884C7F" w:rsidRDefault="00884C7F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>Javna vatrogasna postrojba Križevci</w:t>
          </w:r>
          <w:r>
            <w:rPr>
              <w:lang w:val="hr-HR"/>
            </w:rPr>
            <w:t xml:space="preserve"> </w:t>
          </w:r>
        </w:p>
        <w:p w14:paraId="6FB93787" w14:textId="42AA5CD6" w:rsidR="00884C7F" w:rsidRDefault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2F9422EA" w14:textId="77777777" w:rsidR="00884C7F" w:rsidRDefault="00884C7F">
          <w:pPr>
            <w:pStyle w:val="Header"/>
            <w:rPr>
              <w:lang w:val="hr-HR"/>
            </w:rPr>
          </w:pPr>
        </w:p>
        <w:p w14:paraId="610C41FF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2E4CCF6B" w14:textId="77777777" w:rsidR="00884C7F" w:rsidRDefault="00884C7F">
          <w:pPr>
            <w:pStyle w:val="Header"/>
            <w:rPr>
              <w:lang w:val="hr-HR"/>
            </w:rPr>
          </w:pPr>
        </w:p>
        <w:p w14:paraId="53BE1868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69800C94" w14:textId="77777777">
      <w:tc>
        <w:tcPr>
          <w:tcW w:w="2631" w:type="dxa"/>
        </w:tcPr>
        <w:p w14:paraId="2ECBDAD6" w14:textId="6506D373" w:rsidR="009E06B1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 05/202</w:t>
          </w:r>
          <w:r w:rsidR="009E06B1">
            <w:rPr>
              <w:lang w:val="hr-HR"/>
            </w:rPr>
            <w:t>1</w:t>
          </w:r>
        </w:p>
      </w:tc>
      <w:tc>
        <w:tcPr>
          <w:tcW w:w="4346" w:type="dxa"/>
        </w:tcPr>
        <w:p w14:paraId="5D971F74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Naslovna stranica</w:t>
          </w:r>
        </w:p>
      </w:tc>
      <w:tc>
        <w:tcPr>
          <w:tcW w:w="1322" w:type="dxa"/>
        </w:tcPr>
        <w:p w14:paraId="099E8B92" w14:textId="20EA1EE3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.05.202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225D1F21" w14:textId="5B41F1CC" w:rsidR="00884C7F" w:rsidRDefault="001F1D73">
          <w:pPr>
            <w:pStyle w:val="Header"/>
            <w:rPr>
              <w:lang w:val="hr-HR"/>
            </w:rPr>
          </w:pPr>
          <w:r w:rsidRPr="001F1D73">
            <w:rPr>
              <w:lang w:val="hr-HR"/>
            </w:rPr>
            <w:fldChar w:fldCharType="begin"/>
          </w:r>
          <w:r w:rsidRPr="001F1D73">
            <w:rPr>
              <w:lang w:val="hr-HR"/>
            </w:rPr>
            <w:instrText xml:space="preserve"> PAGE   \* MERGEFORMAT </w:instrText>
          </w:r>
          <w:r w:rsidRPr="001F1D73">
            <w:rPr>
              <w:lang w:val="hr-HR"/>
            </w:rPr>
            <w:fldChar w:fldCharType="separate"/>
          </w:r>
          <w:r w:rsidRPr="001F1D73">
            <w:rPr>
              <w:noProof/>
              <w:lang w:val="hr-HR"/>
            </w:rPr>
            <w:t>1</w:t>
          </w:r>
          <w:r w:rsidRPr="001F1D73">
            <w:rPr>
              <w:noProof/>
              <w:lang w:val="hr-HR"/>
            </w:rPr>
            <w:fldChar w:fldCharType="end"/>
          </w:r>
        </w:p>
      </w:tc>
    </w:tr>
  </w:tbl>
  <w:p w14:paraId="706F7091" w14:textId="77777777" w:rsidR="00884C7F" w:rsidRDefault="00884C7F">
    <w:pPr>
      <w:pStyle w:val="Header"/>
      <w:rPr>
        <w:sz w:val="2"/>
        <w:lang w:val="hr-H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2D1D6" w14:textId="5C2517C4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45B47268" w14:textId="77777777">
      <w:tc>
        <w:tcPr>
          <w:tcW w:w="2631" w:type="dxa"/>
        </w:tcPr>
        <w:p w14:paraId="2EA8F069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221BB4C1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  <w:p w14:paraId="1BF203F7" w14:textId="77777777" w:rsidR="00884C7F" w:rsidRPr="0046368A" w:rsidRDefault="00884C7F" w:rsidP="0046368A">
          <w:pPr>
            <w:rPr>
              <w:lang w:val="hr-HR"/>
            </w:rPr>
          </w:pPr>
          <w:r>
            <w:rPr>
              <w:lang w:val="hr-HR"/>
            </w:rPr>
            <w:t xml:space="preserve">        Jurica Ruklin</w:t>
          </w:r>
        </w:p>
      </w:tc>
      <w:tc>
        <w:tcPr>
          <w:tcW w:w="4346" w:type="dxa"/>
        </w:tcPr>
        <w:p w14:paraId="2E8EE8E2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3EB4C9FB" w14:textId="77777777" w:rsidR="002E4EB0" w:rsidRDefault="00884C7F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 xml:space="preserve">Javna vatrogasna postrojba Križevci </w:t>
          </w:r>
        </w:p>
        <w:p w14:paraId="3B88EAE3" w14:textId="5C2DDED2" w:rsidR="00884C7F" w:rsidRDefault="002E4EB0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0EA7D691" w14:textId="77777777" w:rsidR="00884C7F" w:rsidRDefault="00884C7F">
          <w:pPr>
            <w:pStyle w:val="Header"/>
            <w:rPr>
              <w:lang w:val="hr-HR"/>
            </w:rPr>
          </w:pPr>
        </w:p>
        <w:p w14:paraId="57DF32D2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28AD7A55" w14:textId="77777777" w:rsidR="00884C7F" w:rsidRDefault="00884C7F">
          <w:pPr>
            <w:pStyle w:val="Header"/>
            <w:rPr>
              <w:lang w:val="hr-HR"/>
            </w:rPr>
          </w:pPr>
        </w:p>
        <w:p w14:paraId="223AD2C4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098154F6" w14:textId="77777777">
      <w:tc>
        <w:tcPr>
          <w:tcW w:w="2631" w:type="dxa"/>
        </w:tcPr>
        <w:p w14:paraId="3695EB61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</w:t>
          </w:r>
        </w:p>
      </w:tc>
      <w:tc>
        <w:tcPr>
          <w:tcW w:w="4346" w:type="dxa"/>
        </w:tcPr>
        <w:p w14:paraId="3073BBC9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Sadržaj projektne dokumentacije</w:t>
          </w:r>
        </w:p>
      </w:tc>
      <w:tc>
        <w:tcPr>
          <w:tcW w:w="1322" w:type="dxa"/>
        </w:tcPr>
        <w:p w14:paraId="62F7D5CD" w14:textId="68FE533C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.05.202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58D1F3C3" w14:textId="4F6A6F66" w:rsidR="00884C7F" w:rsidRDefault="001F1D73">
          <w:pPr>
            <w:pStyle w:val="Header"/>
            <w:rPr>
              <w:lang w:val="hr-HR"/>
            </w:rPr>
          </w:pPr>
          <w:r w:rsidRPr="001F1D73">
            <w:rPr>
              <w:lang w:val="hr-HR"/>
            </w:rPr>
            <w:fldChar w:fldCharType="begin"/>
          </w:r>
          <w:r w:rsidRPr="001F1D73">
            <w:rPr>
              <w:lang w:val="hr-HR"/>
            </w:rPr>
            <w:instrText xml:space="preserve"> PAGE   \* MERGEFORMAT </w:instrText>
          </w:r>
          <w:r w:rsidRPr="001F1D73">
            <w:rPr>
              <w:lang w:val="hr-HR"/>
            </w:rPr>
            <w:fldChar w:fldCharType="separate"/>
          </w:r>
          <w:r w:rsidRPr="001F1D73">
            <w:rPr>
              <w:noProof/>
              <w:lang w:val="hr-HR"/>
            </w:rPr>
            <w:t>1</w:t>
          </w:r>
          <w:r w:rsidRPr="001F1D73">
            <w:rPr>
              <w:noProof/>
              <w:lang w:val="hr-HR"/>
            </w:rPr>
            <w:fldChar w:fldCharType="end"/>
          </w:r>
        </w:p>
      </w:tc>
    </w:tr>
  </w:tbl>
  <w:p w14:paraId="41A52208" w14:textId="77777777" w:rsidR="00884C7F" w:rsidRDefault="00884C7F">
    <w:pPr>
      <w:pStyle w:val="Header"/>
      <w:rPr>
        <w:sz w:val="2"/>
        <w:lang w:val="hr-H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62F39" w14:textId="4140840E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9639" w:type="dxa"/>
      <w:tblInd w:w="-1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7B484B7E" w14:textId="77777777" w:rsidTr="00884C7F">
      <w:tc>
        <w:tcPr>
          <w:tcW w:w="2631" w:type="dxa"/>
        </w:tcPr>
        <w:p w14:paraId="292E8795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79142BDA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  <w:p w14:paraId="15E34A67" w14:textId="77777777" w:rsidR="00884C7F" w:rsidRDefault="00884C7F" w:rsidP="0046368A">
          <w:pPr>
            <w:pStyle w:val="Header"/>
            <w:ind w:right="360"/>
            <w:rPr>
              <w:lang w:val="hr-HR"/>
            </w:rPr>
          </w:pPr>
          <w:r>
            <w:rPr>
              <w:lang w:val="hr-HR"/>
            </w:rPr>
            <w:t xml:space="preserve">        Jurica Ruklin</w:t>
          </w:r>
        </w:p>
        <w:p w14:paraId="4BA9FCCD" w14:textId="77777777" w:rsidR="00884C7F" w:rsidRPr="0046368A" w:rsidRDefault="00884C7F" w:rsidP="0046368A">
          <w:pPr>
            <w:jc w:val="center"/>
            <w:rPr>
              <w:lang w:val="hr-HR"/>
            </w:rPr>
          </w:pPr>
        </w:p>
      </w:tc>
      <w:tc>
        <w:tcPr>
          <w:tcW w:w="4346" w:type="dxa"/>
        </w:tcPr>
        <w:p w14:paraId="535424D4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514196F8" w14:textId="77777777" w:rsidR="002E4EB0" w:rsidRDefault="00884C7F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 xml:space="preserve">Javna vatrogasna postrojba Križevci </w:t>
          </w:r>
        </w:p>
        <w:p w14:paraId="5E15C97B" w14:textId="51DD7DE4" w:rsidR="00884C7F" w:rsidRDefault="002E4EB0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04DF662E" w14:textId="77777777" w:rsidR="00884C7F" w:rsidRDefault="00884C7F">
          <w:pPr>
            <w:pStyle w:val="Header"/>
            <w:rPr>
              <w:lang w:val="hr-HR"/>
            </w:rPr>
          </w:pPr>
        </w:p>
        <w:p w14:paraId="095F94CF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32DC6F1D" w14:textId="77777777" w:rsidR="00884C7F" w:rsidRDefault="00884C7F">
          <w:pPr>
            <w:pStyle w:val="Header"/>
            <w:rPr>
              <w:lang w:val="hr-HR"/>
            </w:rPr>
          </w:pPr>
        </w:p>
        <w:p w14:paraId="4D9F81ED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0D36D7B9" w14:textId="77777777" w:rsidTr="00884C7F">
      <w:tc>
        <w:tcPr>
          <w:tcW w:w="2631" w:type="dxa"/>
        </w:tcPr>
        <w:p w14:paraId="1F851E48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</w:t>
          </w:r>
        </w:p>
      </w:tc>
      <w:tc>
        <w:tcPr>
          <w:tcW w:w="4346" w:type="dxa"/>
        </w:tcPr>
        <w:p w14:paraId="50E76D39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1. Opći dio</w:t>
          </w:r>
        </w:p>
      </w:tc>
      <w:tc>
        <w:tcPr>
          <w:tcW w:w="1322" w:type="dxa"/>
        </w:tcPr>
        <w:p w14:paraId="5955FEF8" w14:textId="2FE55AEB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.05.202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53235313" w14:textId="4FA0A765" w:rsidR="00884C7F" w:rsidRDefault="001F1D73">
          <w:pPr>
            <w:pStyle w:val="Header"/>
            <w:rPr>
              <w:lang w:val="hr-HR"/>
            </w:rPr>
          </w:pPr>
          <w:r w:rsidRPr="001F1D73">
            <w:rPr>
              <w:lang w:val="hr-HR"/>
            </w:rPr>
            <w:fldChar w:fldCharType="begin"/>
          </w:r>
          <w:r w:rsidRPr="001F1D73">
            <w:rPr>
              <w:lang w:val="hr-HR"/>
            </w:rPr>
            <w:instrText xml:space="preserve"> PAGE   \* MERGEFORMAT </w:instrText>
          </w:r>
          <w:r w:rsidRPr="001F1D73">
            <w:rPr>
              <w:lang w:val="hr-HR"/>
            </w:rPr>
            <w:fldChar w:fldCharType="separate"/>
          </w:r>
          <w:r w:rsidRPr="001F1D73">
            <w:rPr>
              <w:noProof/>
              <w:lang w:val="hr-HR"/>
            </w:rPr>
            <w:t>1</w:t>
          </w:r>
          <w:r w:rsidRPr="001F1D73">
            <w:rPr>
              <w:noProof/>
              <w:lang w:val="hr-HR"/>
            </w:rPr>
            <w:fldChar w:fldCharType="end"/>
          </w:r>
        </w:p>
      </w:tc>
    </w:tr>
  </w:tbl>
  <w:p w14:paraId="0BFE8331" w14:textId="77777777" w:rsidR="00884C7F" w:rsidRDefault="00884C7F">
    <w:pPr>
      <w:pStyle w:val="Header"/>
      <w:rPr>
        <w:sz w:val="2"/>
        <w:lang w:val="hr-H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976D5" w14:textId="0AC377EF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1567F36C" w14:textId="77777777">
      <w:tc>
        <w:tcPr>
          <w:tcW w:w="2631" w:type="dxa"/>
        </w:tcPr>
        <w:p w14:paraId="2F80CDDA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7B66036D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</w:tc>
      <w:tc>
        <w:tcPr>
          <w:tcW w:w="4346" w:type="dxa"/>
        </w:tcPr>
        <w:p w14:paraId="139E67A2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4E15C4C2" w14:textId="77777777" w:rsidR="002E4EB0" w:rsidRDefault="00884C7F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 xml:space="preserve">Javna vatrogasna postrojba Križevci </w:t>
          </w:r>
        </w:p>
        <w:p w14:paraId="3EFA6F38" w14:textId="6CC90795" w:rsidR="00884C7F" w:rsidRDefault="002E4EB0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2889881E" w14:textId="77777777" w:rsidR="00884C7F" w:rsidRDefault="00884C7F">
          <w:pPr>
            <w:pStyle w:val="Header"/>
            <w:rPr>
              <w:lang w:val="hr-HR"/>
            </w:rPr>
          </w:pPr>
        </w:p>
        <w:p w14:paraId="3F37B965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57D03101" w14:textId="77777777" w:rsidR="00884C7F" w:rsidRDefault="00884C7F">
          <w:pPr>
            <w:pStyle w:val="Header"/>
            <w:rPr>
              <w:lang w:val="hr-HR"/>
            </w:rPr>
          </w:pPr>
        </w:p>
        <w:p w14:paraId="68F4E0FB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4BDF7B1A" w14:textId="77777777">
      <w:tc>
        <w:tcPr>
          <w:tcW w:w="2631" w:type="dxa"/>
        </w:tcPr>
        <w:p w14:paraId="4FF241D6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</w:t>
          </w:r>
        </w:p>
      </w:tc>
      <w:tc>
        <w:tcPr>
          <w:tcW w:w="4346" w:type="dxa"/>
        </w:tcPr>
        <w:p w14:paraId="1BD49326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2. Tehničko rješenje</w:t>
          </w:r>
        </w:p>
      </w:tc>
      <w:tc>
        <w:tcPr>
          <w:tcW w:w="1322" w:type="dxa"/>
        </w:tcPr>
        <w:p w14:paraId="451DDB91" w14:textId="78722050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</w:t>
          </w:r>
          <w:r w:rsidR="002D2A12">
            <w:rPr>
              <w:lang w:val="hr-HR"/>
            </w:rPr>
            <w:t>5</w:t>
          </w:r>
          <w:r w:rsidR="00884C7F">
            <w:rPr>
              <w:lang w:val="hr-HR"/>
            </w:rPr>
            <w:t>.20</w:t>
          </w:r>
          <w:r w:rsidR="002D2A12">
            <w:rPr>
              <w:lang w:val="hr-HR"/>
            </w:rPr>
            <w:t>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257D1D73" w14:textId="07DCB843" w:rsidR="00884C7F" w:rsidRDefault="001F1D73">
          <w:pPr>
            <w:pStyle w:val="Header"/>
            <w:rPr>
              <w:lang w:val="hr-HR"/>
            </w:rPr>
          </w:pPr>
          <w:r w:rsidRPr="001F1D73">
            <w:rPr>
              <w:lang w:val="hr-HR"/>
            </w:rPr>
            <w:fldChar w:fldCharType="begin"/>
          </w:r>
          <w:r w:rsidRPr="001F1D73">
            <w:rPr>
              <w:lang w:val="hr-HR"/>
            </w:rPr>
            <w:instrText xml:space="preserve"> PAGE   \* MERGEFORMAT </w:instrText>
          </w:r>
          <w:r w:rsidRPr="001F1D73">
            <w:rPr>
              <w:lang w:val="hr-HR"/>
            </w:rPr>
            <w:fldChar w:fldCharType="separate"/>
          </w:r>
          <w:r w:rsidRPr="001F1D73">
            <w:rPr>
              <w:noProof/>
              <w:lang w:val="hr-HR"/>
            </w:rPr>
            <w:t>1</w:t>
          </w:r>
          <w:r w:rsidRPr="001F1D73">
            <w:rPr>
              <w:noProof/>
              <w:lang w:val="hr-HR"/>
            </w:rPr>
            <w:fldChar w:fldCharType="end"/>
          </w:r>
        </w:p>
      </w:tc>
    </w:tr>
  </w:tbl>
  <w:p w14:paraId="5782625F" w14:textId="77777777" w:rsidR="00884C7F" w:rsidRDefault="00884C7F">
    <w:pPr>
      <w:pStyle w:val="Header"/>
      <w:rPr>
        <w:sz w:val="2"/>
        <w:lang w:val="hr-HR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44494" w14:textId="359562E0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43C45D75" w14:textId="77777777">
      <w:tc>
        <w:tcPr>
          <w:tcW w:w="2631" w:type="dxa"/>
        </w:tcPr>
        <w:p w14:paraId="37A79AC9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33E9F3A0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</w:tc>
      <w:tc>
        <w:tcPr>
          <w:tcW w:w="4346" w:type="dxa"/>
        </w:tcPr>
        <w:p w14:paraId="31341C77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1454BB0B" w14:textId="77777777" w:rsidR="00227750" w:rsidRDefault="00884C7F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 xml:space="preserve">Javna vatrogasna postrojba Križevci </w:t>
          </w:r>
        </w:p>
        <w:p w14:paraId="3734C4D1" w14:textId="63DE760E" w:rsidR="00884C7F" w:rsidRDefault="002E4EB0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7E6F599E" w14:textId="77777777" w:rsidR="00884C7F" w:rsidRDefault="00884C7F">
          <w:pPr>
            <w:pStyle w:val="Header"/>
            <w:rPr>
              <w:lang w:val="hr-HR"/>
            </w:rPr>
          </w:pPr>
        </w:p>
        <w:p w14:paraId="10CDFE7C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49A886BB" w14:textId="77777777" w:rsidR="00884C7F" w:rsidRDefault="00884C7F">
          <w:pPr>
            <w:pStyle w:val="Header"/>
            <w:rPr>
              <w:lang w:val="hr-HR"/>
            </w:rPr>
          </w:pPr>
        </w:p>
        <w:p w14:paraId="614589CD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2360F866" w14:textId="77777777">
      <w:tc>
        <w:tcPr>
          <w:tcW w:w="2631" w:type="dxa"/>
        </w:tcPr>
        <w:p w14:paraId="5F421F21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</w:t>
          </w:r>
        </w:p>
      </w:tc>
      <w:tc>
        <w:tcPr>
          <w:tcW w:w="4346" w:type="dxa"/>
        </w:tcPr>
        <w:p w14:paraId="06B115B9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3. Horizontalna mreža</w:t>
          </w:r>
        </w:p>
      </w:tc>
      <w:tc>
        <w:tcPr>
          <w:tcW w:w="1322" w:type="dxa"/>
        </w:tcPr>
        <w:p w14:paraId="529B20CA" w14:textId="5E6ED96C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</w:t>
          </w:r>
          <w:r w:rsidR="002D2A12">
            <w:rPr>
              <w:lang w:val="hr-HR"/>
            </w:rPr>
            <w:t>5</w:t>
          </w:r>
          <w:r w:rsidR="00884C7F">
            <w:rPr>
              <w:lang w:val="hr-HR"/>
            </w:rPr>
            <w:t>.20</w:t>
          </w:r>
          <w:r w:rsidR="002D2A12">
            <w:rPr>
              <w:lang w:val="hr-HR"/>
            </w:rPr>
            <w:t>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2445C345" w14:textId="3EFF0A16" w:rsidR="00884C7F" w:rsidRDefault="001F1D73">
          <w:pPr>
            <w:pStyle w:val="Header"/>
            <w:rPr>
              <w:lang w:val="hr-HR"/>
            </w:rPr>
          </w:pPr>
          <w:r w:rsidRPr="001F1D73">
            <w:rPr>
              <w:lang w:val="hr-HR"/>
            </w:rPr>
            <w:fldChar w:fldCharType="begin"/>
          </w:r>
          <w:r w:rsidRPr="001F1D73">
            <w:rPr>
              <w:lang w:val="hr-HR"/>
            </w:rPr>
            <w:instrText xml:space="preserve"> PAGE   \* MERGEFORMAT </w:instrText>
          </w:r>
          <w:r w:rsidRPr="001F1D73">
            <w:rPr>
              <w:lang w:val="hr-HR"/>
            </w:rPr>
            <w:fldChar w:fldCharType="separate"/>
          </w:r>
          <w:r w:rsidRPr="001F1D73">
            <w:rPr>
              <w:noProof/>
              <w:lang w:val="hr-HR"/>
            </w:rPr>
            <w:t>1</w:t>
          </w:r>
          <w:r w:rsidRPr="001F1D73">
            <w:rPr>
              <w:noProof/>
              <w:lang w:val="hr-HR"/>
            </w:rPr>
            <w:fldChar w:fldCharType="end"/>
          </w:r>
        </w:p>
      </w:tc>
    </w:tr>
  </w:tbl>
  <w:p w14:paraId="5A261BB9" w14:textId="77777777" w:rsidR="00884C7F" w:rsidRDefault="00884C7F">
    <w:pPr>
      <w:pStyle w:val="Header"/>
      <w:rPr>
        <w:sz w:val="2"/>
        <w:lang w:val="hr-HR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2C929" w14:textId="674CFEE8" w:rsidR="00884C7F" w:rsidRDefault="00884C7F">
    <w:pPr>
      <w:pStyle w:val="Header"/>
      <w:framePr w:wrap="around" w:vAnchor="text" w:hAnchor="page" w:x="10666" w:y="806"/>
      <w:rPr>
        <w:rStyle w:val="PageNumber"/>
        <w:lang w:val="hr-HR"/>
      </w:rPr>
    </w:pPr>
  </w:p>
  <w:tbl>
    <w:tblPr>
      <w:tblW w:w="0" w:type="auto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31"/>
      <w:gridCol w:w="4346"/>
      <w:gridCol w:w="1322"/>
      <w:gridCol w:w="1340"/>
    </w:tblGrid>
    <w:tr w:rsidR="00884C7F" w14:paraId="46AF20BA" w14:textId="77777777">
      <w:tc>
        <w:tcPr>
          <w:tcW w:w="2631" w:type="dxa"/>
        </w:tcPr>
        <w:p w14:paraId="61ABF5B9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FIRMA</w:t>
          </w:r>
        </w:p>
        <w:p w14:paraId="1CFEA428" w14:textId="77777777" w:rsidR="00884C7F" w:rsidRDefault="00884C7F">
          <w:pPr>
            <w:pStyle w:val="Header"/>
            <w:ind w:right="360"/>
            <w:jc w:val="center"/>
            <w:rPr>
              <w:lang w:val="hr-HR"/>
            </w:rPr>
          </w:pPr>
          <w:r>
            <w:rPr>
              <w:lang w:val="hr-HR"/>
            </w:rPr>
            <w:t>PROJEKTANT</w:t>
          </w:r>
        </w:p>
      </w:tc>
      <w:tc>
        <w:tcPr>
          <w:tcW w:w="4346" w:type="dxa"/>
        </w:tcPr>
        <w:p w14:paraId="6FEC6639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 xml:space="preserve">Projekt: </w:t>
          </w:r>
        </w:p>
        <w:p w14:paraId="5B4E4D0C" w14:textId="77777777" w:rsidR="002E4EB0" w:rsidRDefault="00884C7F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Računalna i telefonska mreža </w:t>
          </w:r>
          <w:r>
            <w:rPr>
              <w:lang w:val="hr-HR"/>
            </w:rPr>
            <w:br/>
          </w:r>
          <w:r w:rsidR="002E4EB0">
            <w:rPr>
              <w:lang w:val="hr-HR"/>
            </w:rPr>
            <w:t xml:space="preserve">Javna vatrogasna postrojba Križevci </w:t>
          </w:r>
        </w:p>
        <w:p w14:paraId="5B1A94C9" w14:textId="39243B3D" w:rsidR="00884C7F" w:rsidRDefault="002E4EB0" w:rsidP="002E4EB0">
          <w:pPr>
            <w:pStyle w:val="Header"/>
            <w:jc w:val="left"/>
            <w:rPr>
              <w:lang w:val="hr-HR"/>
            </w:rPr>
          </w:pPr>
          <w:r>
            <w:rPr>
              <w:lang w:val="hr-HR"/>
            </w:rPr>
            <w:t xml:space="preserve">Franje </w:t>
          </w:r>
          <w:r w:rsidR="00B7710F">
            <w:rPr>
              <w:lang w:val="hr-HR"/>
            </w:rPr>
            <w:t>R</w:t>
          </w:r>
          <w:r>
            <w:rPr>
              <w:lang w:val="hr-HR"/>
            </w:rPr>
            <w:t>ačkog 18</w:t>
          </w:r>
        </w:p>
      </w:tc>
      <w:tc>
        <w:tcPr>
          <w:tcW w:w="1322" w:type="dxa"/>
        </w:tcPr>
        <w:p w14:paraId="25CADB6E" w14:textId="77777777" w:rsidR="00884C7F" w:rsidRDefault="00884C7F">
          <w:pPr>
            <w:pStyle w:val="Header"/>
            <w:rPr>
              <w:lang w:val="hr-HR"/>
            </w:rPr>
          </w:pPr>
        </w:p>
        <w:p w14:paraId="7250E0D3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Datum:</w:t>
          </w:r>
        </w:p>
      </w:tc>
      <w:tc>
        <w:tcPr>
          <w:tcW w:w="1340" w:type="dxa"/>
        </w:tcPr>
        <w:p w14:paraId="23CE0500" w14:textId="77777777" w:rsidR="00884C7F" w:rsidRDefault="00884C7F">
          <w:pPr>
            <w:pStyle w:val="Header"/>
            <w:rPr>
              <w:lang w:val="hr-HR"/>
            </w:rPr>
          </w:pPr>
        </w:p>
        <w:p w14:paraId="31A29EB4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List:</w:t>
          </w:r>
        </w:p>
      </w:tc>
    </w:tr>
    <w:tr w:rsidR="00884C7F" w14:paraId="6215CE38" w14:textId="77777777">
      <w:tc>
        <w:tcPr>
          <w:tcW w:w="2631" w:type="dxa"/>
        </w:tcPr>
        <w:p w14:paraId="47876865" w14:textId="77777777" w:rsidR="00884C7F" w:rsidRDefault="00884C7F">
          <w:pPr>
            <w:pStyle w:val="Header"/>
            <w:rPr>
              <w:lang w:val="hr-HR"/>
            </w:rPr>
          </w:pPr>
          <w:r>
            <w:rPr>
              <w:lang w:val="hr-HR"/>
            </w:rPr>
            <w:t>broj projekta</w:t>
          </w:r>
        </w:p>
      </w:tc>
      <w:tc>
        <w:tcPr>
          <w:tcW w:w="4346" w:type="dxa"/>
        </w:tcPr>
        <w:p w14:paraId="30BCC8F4" w14:textId="77777777" w:rsidR="00884C7F" w:rsidRDefault="00884C7F">
          <w:pPr>
            <w:pStyle w:val="Header"/>
            <w:rPr>
              <w:b/>
              <w:lang w:val="hr-HR"/>
            </w:rPr>
          </w:pPr>
          <w:r>
            <w:rPr>
              <w:b/>
              <w:lang w:val="hr-HR"/>
            </w:rPr>
            <w:t>4. Oprema mreže</w:t>
          </w:r>
        </w:p>
      </w:tc>
      <w:tc>
        <w:tcPr>
          <w:tcW w:w="1322" w:type="dxa"/>
        </w:tcPr>
        <w:p w14:paraId="5575FF72" w14:textId="3E581EBC" w:rsidR="00884C7F" w:rsidRDefault="002E4EB0">
          <w:pPr>
            <w:pStyle w:val="Header"/>
            <w:rPr>
              <w:lang w:val="hr-HR"/>
            </w:rPr>
          </w:pPr>
          <w:r>
            <w:rPr>
              <w:lang w:val="hr-HR"/>
            </w:rPr>
            <w:t>15</w:t>
          </w:r>
          <w:r w:rsidR="00884C7F">
            <w:rPr>
              <w:lang w:val="hr-HR"/>
            </w:rPr>
            <w:t>.0</w:t>
          </w:r>
          <w:r w:rsidR="002D2A12">
            <w:rPr>
              <w:lang w:val="hr-HR"/>
            </w:rPr>
            <w:t>5</w:t>
          </w:r>
          <w:r w:rsidR="00884C7F">
            <w:rPr>
              <w:lang w:val="hr-HR"/>
            </w:rPr>
            <w:t>.20</w:t>
          </w:r>
          <w:r w:rsidR="002D2A12">
            <w:rPr>
              <w:lang w:val="hr-HR"/>
            </w:rPr>
            <w:t>2</w:t>
          </w:r>
          <w:r>
            <w:rPr>
              <w:lang w:val="hr-HR"/>
            </w:rPr>
            <w:t>1</w:t>
          </w:r>
          <w:r w:rsidR="00884C7F">
            <w:rPr>
              <w:lang w:val="hr-HR"/>
            </w:rPr>
            <w:t>.</w:t>
          </w:r>
        </w:p>
      </w:tc>
      <w:tc>
        <w:tcPr>
          <w:tcW w:w="1340" w:type="dxa"/>
        </w:tcPr>
        <w:p w14:paraId="2AD5AB35" w14:textId="0FDC095D" w:rsidR="00884C7F" w:rsidRDefault="00D11952">
          <w:pPr>
            <w:pStyle w:val="Header"/>
            <w:rPr>
              <w:lang w:val="hr-HR"/>
            </w:rPr>
          </w:pPr>
          <w:r w:rsidRPr="00D11952">
            <w:rPr>
              <w:lang w:val="hr-HR"/>
            </w:rPr>
            <w:fldChar w:fldCharType="begin"/>
          </w:r>
          <w:r w:rsidRPr="00D11952">
            <w:rPr>
              <w:lang w:val="hr-HR"/>
            </w:rPr>
            <w:instrText xml:space="preserve"> PAGE   \* MERGEFORMAT </w:instrText>
          </w:r>
          <w:r w:rsidRPr="00D11952">
            <w:rPr>
              <w:lang w:val="hr-HR"/>
            </w:rPr>
            <w:fldChar w:fldCharType="separate"/>
          </w:r>
          <w:r w:rsidRPr="00D11952">
            <w:rPr>
              <w:noProof/>
              <w:lang w:val="hr-HR"/>
            </w:rPr>
            <w:t>1</w:t>
          </w:r>
          <w:r w:rsidRPr="00D11952">
            <w:rPr>
              <w:noProof/>
              <w:lang w:val="hr-HR"/>
            </w:rPr>
            <w:fldChar w:fldCharType="end"/>
          </w:r>
        </w:p>
      </w:tc>
    </w:tr>
  </w:tbl>
  <w:p w14:paraId="79951C7F" w14:textId="77777777" w:rsidR="00884C7F" w:rsidRDefault="00884C7F">
    <w:pPr>
      <w:pStyle w:val="Header"/>
      <w:rPr>
        <w:sz w:val="2"/>
        <w:lang w:val="hr-H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2846DDC"/>
    <w:lvl w:ilvl="0">
      <w:start w:val="3"/>
      <w:numFmt w:val="decimal"/>
      <w:pStyle w:val="Heading1"/>
      <w:lvlText w:val="=L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3.%2"/>
      <w:lvlJc w:val="left"/>
      <w:pPr>
        <w:ind w:left="567" w:hanging="284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389" w:hanging="708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097" w:hanging="708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05" w:hanging="708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513" w:hanging="708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221" w:hanging="708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4929" w:hanging="708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637" w:hanging="708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24DC79AE"/>
    <w:lvl w:ilvl="0">
      <w:numFmt w:val="bullet"/>
      <w:lvlText w:val="*"/>
      <w:lvlJc w:val="left"/>
    </w:lvl>
  </w:abstractNum>
  <w:abstractNum w:abstractNumId="2" w15:restartNumberingAfterBreak="0">
    <w:nsid w:val="07CA7C04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3" w15:restartNumberingAfterBreak="0">
    <w:nsid w:val="090828FC"/>
    <w:multiLevelType w:val="multilevel"/>
    <w:tmpl w:val="723862B6"/>
    <w:lvl w:ilvl="0">
      <w:start w:val="1"/>
      <w:numFmt w:val="decimal"/>
      <w:pStyle w:val="sti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C8A324D"/>
    <w:multiLevelType w:val="multilevel"/>
    <w:tmpl w:val="B41C0890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12C0498"/>
    <w:multiLevelType w:val="singleLevel"/>
    <w:tmpl w:val="BE624B4E"/>
    <w:lvl w:ilvl="0">
      <w:start w:val="4"/>
      <w:numFmt w:val="decimal"/>
      <w:lvlText w:val="1.%1."/>
      <w:legacy w:legacy="1" w:legacySpace="0" w:legacyIndent="283"/>
      <w:lvlJc w:val="left"/>
      <w:pPr>
        <w:ind w:left="283" w:hanging="283"/>
      </w:pPr>
    </w:lvl>
  </w:abstractNum>
  <w:abstractNum w:abstractNumId="6" w15:restartNumberingAfterBreak="0">
    <w:nsid w:val="28E768F9"/>
    <w:multiLevelType w:val="singleLevel"/>
    <w:tmpl w:val="E454F6FA"/>
    <w:lvl w:ilvl="0">
      <w:start w:val="4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7" w15:restartNumberingAfterBreak="0">
    <w:nsid w:val="32EC3799"/>
    <w:multiLevelType w:val="multilevel"/>
    <w:tmpl w:val="AB2C65A4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6A474CB"/>
    <w:multiLevelType w:val="multilevel"/>
    <w:tmpl w:val="B41C0890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6F46064"/>
    <w:multiLevelType w:val="singleLevel"/>
    <w:tmpl w:val="4600CBB8"/>
    <w:lvl w:ilvl="0">
      <w:start w:val="1"/>
      <w:numFmt w:val="decimal"/>
      <w:lvlText w:val="1.%1."/>
      <w:legacy w:legacy="1" w:legacySpace="0" w:legacyIndent="283"/>
      <w:lvlJc w:val="left"/>
      <w:pPr>
        <w:ind w:left="283" w:hanging="283"/>
      </w:pPr>
    </w:lvl>
  </w:abstractNum>
  <w:abstractNum w:abstractNumId="10" w15:restartNumberingAfterBreak="0">
    <w:nsid w:val="39275CA0"/>
    <w:multiLevelType w:val="singleLevel"/>
    <w:tmpl w:val="6B18EB74"/>
    <w:lvl w:ilvl="0">
      <w:start w:val="6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11" w15:restartNumberingAfterBreak="0">
    <w:nsid w:val="39400202"/>
    <w:multiLevelType w:val="singleLevel"/>
    <w:tmpl w:val="B1B88CEC"/>
    <w:lvl w:ilvl="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</w:abstractNum>
  <w:abstractNum w:abstractNumId="12" w15:restartNumberingAfterBreak="0">
    <w:nsid w:val="3A911563"/>
    <w:multiLevelType w:val="singleLevel"/>
    <w:tmpl w:val="31DE5C42"/>
    <w:lvl w:ilvl="0">
      <w:start w:val="5"/>
      <w:numFmt w:val="decimal"/>
      <w:lvlText w:val="1.%1."/>
      <w:legacy w:legacy="1" w:legacySpace="0" w:legacyIndent="283"/>
      <w:lvlJc w:val="left"/>
      <w:pPr>
        <w:ind w:left="283" w:hanging="283"/>
      </w:pPr>
    </w:lvl>
  </w:abstractNum>
  <w:abstractNum w:abstractNumId="13" w15:restartNumberingAfterBreak="0">
    <w:nsid w:val="3BDB7FD8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417D099D"/>
    <w:multiLevelType w:val="singleLevel"/>
    <w:tmpl w:val="1874A282"/>
    <w:lvl w:ilvl="0">
      <w:start w:val="2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15" w15:restartNumberingAfterBreak="0">
    <w:nsid w:val="42130A1A"/>
    <w:multiLevelType w:val="singleLevel"/>
    <w:tmpl w:val="71486134"/>
    <w:lvl w:ilvl="0">
      <w:start w:val="5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16" w15:restartNumberingAfterBreak="0">
    <w:nsid w:val="461B3EF8"/>
    <w:multiLevelType w:val="hybridMultilevel"/>
    <w:tmpl w:val="5478E9EC"/>
    <w:lvl w:ilvl="0" w:tplc="CA1AF5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B2042"/>
    <w:multiLevelType w:val="multilevel"/>
    <w:tmpl w:val="B41C0890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F4D0816"/>
    <w:multiLevelType w:val="singleLevel"/>
    <w:tmpl w:val="EE223AA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9" w15:restartNumberingAfterBreak="0">
    <w:nsid w:val="59EC7B47"/>
    <w:multiLevelType w:val="hybridMultilevel"/>
    <w:tmpl w:val="6FEC13DA"/>
    <w:lvl w:ilvl="0" w:tplc="CA1AF5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F4CBD"/>
    <w:multiLevelType w:val="singleLevel"/>
    <w:tmpl w:val="88F48208"/>
    <w:lvl w:ilvl="0">
      <w:start w:val="2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1" w15:restartNumberingAfterBreak="0">
    <w:nsid w:val="5E397E5B"/>
    <w:multiLevelType w:val="singleLevel"/>
    <w:tmpl w:val="0409000F"/>
    <w:lvl w:ilvl="0">
      <w:start w:val="1"/>
      <w:numFmt w:val="decimal"/>
      <w:lvlText w:val="%1."/>
      <w:lvlJc w:val="left"/>
      <w:pPr>
        <w:ind w:left="1211" w:hanging="360"/>
      </w:pPr>
    </w:lvl>
  </w:abstractNum>
  <w:abstractNum w:abstractNumId="22" w15:restartNumberingAfterBreak="0">
    <w:nsid w:val="608642FB"/>
    <w:multiLevelType w:val="singleLevel"/>
    <w:tmpl w:val="D1A07B1A"/>
    <w:lvl w:ilvl="0">
      <w:start w:val="3"/>
      <w:numFmt w:val="decimal"/>
      <w:lvlText w:val="1.%1."/>
      <w:legacy w:legacy="1" w:legacySpace="0" w:legacyIndent="283"/>
      <w:lvlJc w:val="left"/>
      <w:pPr>
        <w:ind w:left="283" w:hanging="283"/>
      </w:pPr>
    </w:lvl>
  </w:abstractNum>
  <w:abstractNum w:abstractNumId="23" w15:restartNumberingAfterBreak="0">
    <w:nsid w:val="644B53E2"/>
    <w:multiLevelType w:val="singleLevel"/>
    <w:tmpl w:val="4C0CD7AA"/>
    <w:lvl w:ilvl="0">
      <w:start w:val="1"/>
      <w:numFmt w:val="decimal"/>
      <w:lvlText w:val="2.%1."/>
      <w:lvlJc w:val="left"/>
      <w:pPr>
        <w:ind w:left="720" w:hanging="360"/>
      </w:pPr>
    </w:lvl>
  </w:abstractNum>
  <w:abstractNum w:abstractNumId="24" w15:restartNumberingAfterBreak="0">
    <w:nsid w:val="672D791D"/>
    <w:multiLevelType w:val="singleLevel"/>
    <w:tmpl w:val="48425F02"/>
    <w:lvl w:ilvl="0">
      <w:start w:val="3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25" w15:restartNumberingAfterBreak="0">
    <w:nsid w:val="691E68BB"/>
    <w:multiLevelType w:val="singleLevel"/>
    <w:tmpl w:val="4C0CD7AA"/>
    <w:lvl w:ilvl="0">
      <w:start w:val="1"/>
      <w:numFmt w:val="decimal"/>
      <w:lvlText w:val="2.%1."/>
      <w:legacy w:legacy="1" w:legacySpace="0" w:legacyIndent="283"/>
      <w:lvlJc w:val="left"/>
      <w:pPr>
        <w:ind w:left="283" w:hanging="283"/>
      </w:pPr>
    </w:lvl>
  </w:abstractNum>
  <w:abstractNum w:abstractNumId="26" w15:restartNumberingAfterBreak="0">
    <w:nsid w:val="6A1A3A81"/>
    <w:multiLevelType w:val="multilevel"/>
    <w:tmpl w:val="84762A2E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5243135"/>
    <w:multiLevelType w:val="singleLevel"/>
    <w:tmpl w:val="F38E492E"/>
    <w:lvl w:ilvl="0">
      <w:start w:val="2"/>
      <w:numFmt w:val="decimal"/>
      <w:lvlText w:val="1.%1."/>
      <w:legacy w:legacy="1" w:legacySpace="0" w:legacyIndent="283"/>
      <w:lvlJc w:val="left"/>
      <w:pPr>
        <w:ind w:left="283" w:hanging="283"/>
      </w:pPr>
    </w:lvl>
  </w:abstractNum>
  <w:abstractNum w:abstractNumId="28" w15:restartNumberingAfterBreak="0">
    <w:nsid w:val="783B4F32"/>
    <w:multiLevelType w:val="singleLevel"/>
    <w:tmpl w:val="4600CBB8"/>
    <w:lvl w:ilvl="0">
      <w:start w:val="1"/>
      <w:numFmt w:val="decimal"/>
      <w:lvlText w:val="1.%1."/>
      <w:lvlJc w:val="left"/>
      <w:pPr>
        <w:ind w:left="2344" w:hanging="360"/>
      </w:pPr>
    </w:lvl>
  </w:abstractNum>
  <w:abstractNum w:abstractNumId="29" w15:restartNumberingAfterBreak="0">
    <w:nsid w:val="7BED0658"/>
    <w:multiLevelType w:val="singleLevel"/>
    <w:tmpl w:val="F88E1672"/>
    <w:lvl w:ilvl="0">
      <w:start w:val="1"/>
      <w:numFmt w:val="decimal"/>
      <w:lvlText w:val="4.%1."/>
      <w:lvlJc w:val="left"/>
      <w:pPr>
        <w:ind w:left="2061" w:hanging="360"/>
      </w:pPr>
      <w:rPr>
        <w:rFonts w:hint="default"/>
      </w:rPr>
    </w:lvl>
  </w:abstractNum>
  <w:abstractNum w:abstractNumId="30" w15:restartNumberingAfterBreak="0">
    <w:nsid w:val="7C163C5F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num w:numId="1">
    <w:abstractNumId w:val="0"/>
  </w:num>
  <w:num w:numId="2">
    <w:abstractNumId w:val="21"/>
  </w:num>
  <w:num w:numId="3">
    <w:abstractNumId w:val="28"/>
  </w:num>
  <w:num w:numId="4">
    <w:abstractNumId w:val="30"/>
  </w:num>
  <w:num w:numId="5">
    <w:abstractNumId w:val="23"/>
  </w:num>
  <w:num w:numId="6">
    <w:abstractNumId w:val="13"/>
  </w:num>
  <w:num w:numId="7">
    <w:abstractNumId w:val="11"/>
  </w:num>
  <w:num w:numId="8">
    <w:abstractNumId w:val="2"/>
  </w:num>
  <w:num w:numId="9">
    <w:abstractNumId w:val="29"/>
  </w:num>
  <w:num w:numId="10">
    <w:abstractNumId w:val="18"/>
  </w:num>
  <w:num w:numId="11">
    <w:abstractNumId w:val="9"/>
  </w:num>
  <w:num w:numId="12">
    <w:abstractNumId w:val="27"/>
  </w:num>
  <w:num w:numId="13">
    <w:abstractNumId w:val="22"/>
  </w:num>
  <w:num w:numId="14">
    <w:abstractNumId w:val="5"/>
  </w:num>
  <w:num w:numId="15">
    <w:abstractNumId w:val="12"/>
  </w:num>
  <w:num w:numId="16">
    <w:abstractNumId w:val="20"/>
  </w:num>
  <w:num w:numId="17">
    <w:abstractNumId w:val="25"/>
  </w:num>
  <w:num w:numId="18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1" w:hanging="283"/>
        </w:pPr>
        <w:rPr>
          <w:rFonts w:ascii="Symbol" w:hAnsi="Symbol" w:hint="default"/>
        </w:rPr>
      </w:lvl>
    </w:lvlOverride>
  </w:num>
  <w:num w:numId="19">
    <w:abstractNumId w:val="14"/>
  </w:num>
  <w:num w:numId="20">
    <w:abstractNumId w:val="24"/>
  </w:num>
  <w:num w:numId="21">
    <w:abstractNumId w:val="6"/>
  </w:num>
  <w:num w:numId="22">
    <w:abstractNumId w:val="15"/>
  </w:num>
  <w:num w:numId="23">
    <w:abstractNumId w:val="10"/>
  </w:num>
  <w:num w:numId="24">
    <w:abstractNumId w:val="0"/>
    <w:lvlOverride w:ilvl="0">
      <w:startOverride w:val="3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3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  <w:lvlOverride w:ilvl="0">
      <w:startOverride w:val="3"/>
    </w:lvlOverride>
    <w:lvlOverride w:ilvl="1">
      <w:startOverride w:val="5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16"/>
  </w:num>
  <w:num w:numId="30">
    <w:abstractNumId w:val="19"/>
  </w:num>
  <w:num w:numId="31">
    <w:abstractNumId w:val="26"/>
  </w:num>
  <w:num w:numId="32">
    <w:abstractNumId w:val="8"/>
  </w:num>
  <w:num w:numId="33">
    <w:abstractNumId w:val="4"/>
  </w:num>
  <w:num w:numId="34">
    <w:abstractNumId w:val="17"/>
  </w:num>
  <w:num w:numId="35">
    <w:abstractNumId w:val="7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attachedTemplate r:id="rId1"/>
  <w:defaultTabStop w:val="720"/>
  <w:hyphenationZone w:val="425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06"/>
    <w:rsid w:val="0000337A"/>
    <w:rsid w:val="00047E57"/>
    <w:rsid w:val="000715B9"/>
    <w:rsid w:val="00087F75"/>
    <w:rsid w:val="00090162"/>
    <w:rsid w:val="000B0D77"/>
    <w:rsid w:val="000B2000"/>
    <w:rsid w:val="000B33F8"/>
    <w:rsid w:val="000C3611"/>
    <w:rsid w:val="000E597D"/>
    <w:rsid w:val="000E6BE3"/>
    <w:rsid w:val="000E7E3B"/>
    <w:rsid w:val="001124E7"/>
    <w:rsid w:val="00117B82"/>
    <w:rsid w:val="0012169A"/>
    <w:rsid w:val="00131F0C"/>
    <w:rsid w:val="00180BA9"/>
    <w:rsid w:val="001B34CD"/>
    <w:rsid w:val="001C6442"/>
    <w:rsid w:val="001D5C19"/>
    <w:rsid w:val="001E67C5"/>
    <w:rsid w:val="001F1D73"/>
    <w:rsid w:val="001F398A"/>
    <w:rsid w:val="002138D7"/>
    <w:rsid w:val="00216268"/>
    <w:rsid w:val="00220196"/>
    <w:rsid w:val="00227750"/>
    <w:rsid w:val="002404E3"/>
    <w:rsid w:val="00262C3F"/>
    <w:rsid w:val="00285A75"/>
    <w:rsid w:val="002A3223"/>
    <w:rsid w:val="002B0CAC"/>
    <w:rsid w:val="002D2A12"/>
    <w:rsid w:val="002E2A3D"/>
    <w:rsid w:val="002E4EB0"/>
    <w:rsid w:val="002E6BA9"/>
    <w:rsid w:val="002E7A0F"/>
    <w:rsid w:val="00316FA0"/>
    <w:rsid w:val="003270FC"/>
    <w:rsid w:val="00332D8E"/>
    <w:rsid w:val="003602EE"/>
    <w:rsid w:val="003647FB"/>
    <w:rsid w:val="003A369E"/>
    <w:rsid w:val="003C7F32"/>
    <w:rsid w:val="00425463"/>
    <w:rsid w:val="0046368A"/>
    <w:rsid w:val="004649E1"/>
    <w:rsid w:val="00493DE5"/>
    <w:rsid w:val="004A6DAA"/>
    <w:rsid w:val="004B6353"/>
    <w:rsid w:val="004C3E1B"/>
    <w:rsid w:val="004C6DB4"/>
    <w:rsid w:val="004F2B77"/>
    <w:rsid w:val="00505EA9"/>
    <w:rsid w:val="00544A54"/>
    <w:rsid w:val="00545664"/>
    <w:rsid w:val="005504D2"/>
    <w:rsid w:val="00550A63"/>
    <w:rsid w:val="00554B38"/>
    <w:rsid w:val="0056645D"/>
    <w:rsid w:val="005A7FFE"/>
    <w:rsid w:val="005E22EE"/>
    <w:rsid w:val="0060587B"/>
    <w:rsid w:val="00625D6E"/>
    <w:rsid w:val="0066768E"/>
    <w:rsid w:val="006822C9"/>
    <w:rsid w:val="00696E52"/>
    <w:rsid w:val="006A0B55"/>
    <w:rsid w:val="006B68AF"/>
    <w:rsid w:val="006C2A61"/>
    <w:rsid w:val="00722B63"/>
    <w:rsid w:val="007417F6"/>
    <w:rsid w:val="007457DA"/>
    <w:rsid w:val="00756234"/>
    <w:rsid w:val="00770019"/>
    <w:rsid w:val="0078141D"/>
    <w:rsid w:val="00783629"/>
    <w:rsid w:val="007B73C9"/>
    <w:rsid w:val="007D0B41"/>
    <w:rsid w:val="007D1306"/>
    <w:rsid w:val="007F26DA"/>
    <w:rsid w:val="007F489B"/>
    <w:rsid w:val="00817ECF"/>
    <w:rsid w:val="008359CA"/>
    <w:rsid w:val="00884C7F"/>
    <w:rsid w:val="008A7738"/>
    <w:rsid w:val="008D380F"/>
    <w:rsid w:val="008D498F"/>
    <w:rsid w:val="008E17A5"/>
    <w:rsid w:val="00954235"/>
    <w:rsid w:val="00961024"/>
    <w:rsid w:val="00967B24"/>
    <w:rsid w:val="009D2799"/>
    <w:rsid w:val="009E06B1"/>
    <w:rsid w:val="009F119F"/>
    <w:rsid w:val="00A06AB0"/>
    <w:rsid w:val="00A15FF3"/>
    <w:rsid w:val="00AB537D"/>
    <w:rsid w:val="00AB6DCA"/>
    <w:rsid w:val="00AD050F"/>
    <w:rsid w:val="00AD798F"/>
    <w:rsid w:val="00B26C29"/>
    <w:rsid w:val="00B32FFB"/>
    <w:rsid w:val="00B42434"/>
    <w:rsid w:val="00B7710F"/>
    <w:rsid w:val="00BA66AF"/>
    <w:rsid w:val="00BF3CD4"/>
    <w:rsid w:val="00C477CD"/>
    <w:rsid w:val="00C61774"/>
    <w:rsid w:val="00C64EAE"/>
    <w:rsid w:val="00C953D3"/>
    <w:rsid w:val="00CC1983"/>
    <w:rsid w:val="00CD7E30"/>
    <w:rsid w:val="00CE3C84"/>
    <w:rsid w:val="00D11952"/>
    <w:rsid w:val="00D22A1C"/>
    <w:rsid w:val="00D240E2"/>
    <w:rsid w:val="00D52C41"/>
    <w:rsid w:val="00D8103E"/>
    <w:rsid w:val="00D862DA"/>
    <w:rsid w:val="00D93B00"/>
    <w:rsid w:val="00DB4BF6"/>
    <w:rsid w:val="00E15A03"/>
    <w:rsid w:val="00E22F48"/>
    <w:rsid w:val="00E27E68"/>
    <w:rsid w:val="00E47E55"/>
    <w:rsid w:val="00E955C0"/>
    <w:rsid w:val="00EF1AA2"/>
    <w:rsid w:val="00EF1D3A"/>
    <w:rsid w:val="00F00A21"/>
    <w:rsid w:val="00F05879"/>
    <w:rsid w:val="00F40BCD"/>
    <w:rsid w:val="00F76397"/>
    <w:rsid w:val="00F81C5F"/>
    <w:rsid w:val="00F95478"/>
    <w:rsid w:val="00F95544"/>
    <w:rsid w:val="00FD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5DFDAC"/>
  <w15:chartTrackingRefBased/>
  <w15:docId w15:val="{6EDF15C4-2EFA-4B76-ABC9-24051F2F0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jc w:val="both"/>
      <w:textAlignment w:val="baseline"/>
    </w:pPr>
    <w:rPr>
      <w:sz w:val="22"/>
      <w:lang w:val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rsid w:val="003602EE"/>
    <w:pPr>
      <w:keepNext/>
      <w:numPr>
        <w:ilvl w:val="1"/>
        <w:numId w:val="1"/>
      </w:numPr>
      <w:spacing w:before="240" w:after="60"/>
      <w:outlineLvl w:val="1"/>
    </w:pPr>
    <w:rPr>
      <w:b/>
      <w:sz w:val="24"/>
      <w:lang w:val="hr-HR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ListParagraph">
    <w:name w:val="List Paragraph"/>
    <w:basedOn w:val="Normal"/>
    <w:uiPriority w:val="34"/>
    <w:qFormat/>
    <w:rsid w:val="00AD050F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F1D73"/>
    <w:rPr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47E5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47E5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7E5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0337A"/>
    <w:pPr>
      <w:tabs>
        <w:tab w:val="left" w:pos="440"/>
        <w:tab w:val="right" w:leader="dot" w:pos="9628"/>
      </w:tabs>
      <w:spacing w:after="100"/>
    </w:pPr>
    <w:rPr>
      <w:b/>
      <w:bCs/>
      <w:noProof/>
    </w:rPr>
  </w:style>
  <w:style w:type="paragraph" w:customStyle="1" w:styleId="stil">
    <w:name w:val="stil"/>
    <w:basedOn w:val="Heading3"/>
    <w:qFormat/>
    <w:rsid w:val="00AB6DCA"/>
    <w:pPr>
      <w:numPr>
        <w:numId w:val="28"/>
      </w:numPr>
    </w:pPr>
    <w:rPr>
      <w:rFonts w:ascii="Times New Roman" w:hAnsi="Times New Roman"/>
      <w:b/>
      <w:bCs/>
      <w:sz w:val="28"/>
      <w:szCs w:val="28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AB6DCA"/>
    <w:pPr>
      <w:keepLines/>
      <w:numPr>
        <w:numId w:val="0"/>
      </w:numPr>
      <w:overflowPunct/>
      <w:autoSpaceDE/>
      <w:autoSpaceDN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header" Target="header5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wmf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oleObject" Target="embeddings/oleObject2.bin"/><Relationship Id="rId25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6.wmf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ffice95\Templates\normhr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EE35-E434-4C21-BA13-15EAF2C4E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normhr1.dot</Template>
  <TotalTime>567</TotalTime>
  <Pages>18</Pages>
  <Words>2462</Words>
  <Characters>14035</Characters>
  <Application>Microsoft Office Word</Application>
  <DocSecurity>2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OPAL COMPUTING d</vt:lpstr>
    </vt:vector>
  </TitlesOfParts>
  <Company>FESB - Split</Company>
  <LinksUpToDate>false</LinksUpToDate>
  <CharactersWithSpaces>16465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OPAL COMPUTING d</dc:title>
  <dc:subject/>
  <dc:creator>Digitalna elektronika</dc:creator>
  <cp:keywords/>
  <dc:description/>
  <cp:lastModifiedBy>Jurica Ruklin</cp:lastModifiedBy>
  <cp:revision>58</cp:revision>
  <cp:lastPrinted>1999-02-22T19:21:00Z</cp:lastPrinted>
  <dcterms:created xsi:type="dcterms:W3CDTF">2020-05-27T14:07:00Z</dcterms:created>
  <dcterms:modified xsi:type="dcterms:W3CDTF">2021-06-02T14:43:00Z</dcterms:modified>
</cp:coreProperties>
</file>